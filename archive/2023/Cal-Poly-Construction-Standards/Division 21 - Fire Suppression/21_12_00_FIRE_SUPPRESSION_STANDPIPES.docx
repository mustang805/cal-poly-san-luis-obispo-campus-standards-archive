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FE1FB9" w14:textId="77777777" w:rsidR="001D0156" w:rsidRPr="007752AC" w:rsidRDefault="001D0156" w:rsidP="001D0156">
      <w:pPr>
        <w:pStyle w:val="CopyofCSIFormat32Level0"/>
        <w:numPr>
          <w:ilvl w:val="0"/>
          <w:numId w:val="8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21 12 00 - Fire-Suppression Standpipes</w:t>
      </w:r>
    </w:p>
    <w:p w14:paraId="1A13E915" w14:textId="77777777" w:rsidR="001D0156" w:rsidRPr="007752AC" w:rsidRDefault="001D0156" w:rsidP="001D0156">
      <w:pPr>
        <w:pStyle w:val="CopyofCSIFormat32Level1"/>
        <w:numPr>
          <w:ilvl w:val="1"/>
          <w:numId w:val="9"/>
        </w:numPr>
        <w:spacing w:before="1"/>
      </w:pPr>
      <w:r w:rsidRPr="007752AC">
        <w:t>PART 1 GENERAL</w:t>
      </w:r>
    </w:p>
    <w:p w14:paraId="08E186CD" w14:textId="77777777" w:rsidR="001D0156" w:rsidRPr="007752AC" w:rsidRDefault="001D0156" w:rsidP="001D0156">
      <w:pPr>
        <w:pStyle w:val="CopyofCSIFormat32Level2"/>
        <w:numPr>
          <w:ilvl w:val="2"/>
          <w:numId w:val="9"/>
        </w:numPr>
        <w:spacing w:before="1"/>
      </w:pPr>
      <w:r w:rsidRPr="007752AC">
        <w:t>RELATED REQUIREMENTS</w:t>
      </w:r>
    </w:p>
    <w:p w14:paraId="4EFD147A" w14:textId="77777777" w:rsidR="001D0156" w:rsidRPr="007752AC" w:rsidRDefault="001D0156" w:rsidP="001D0156">
      <w:pPr>
        <w:pStyle w:val="CopyofCSIFormat32Level3"/>
        <w:numPr>
          <w:ilvl w:val="3"/>
          <w:numId w:val="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21 05 00 - Common Work Results for Fire Suppression: Fire protection piping.</w:t>
      </w:r>
    </w:p>
    <w:p w14:paraId="5E077A63" w14:textId="77777777" w:rsidR="001D0156" w:rsidRPr="007752AC" w:rsidRDefault="001D0156" w:rsidP="001D0156">
      <w:pPr>
        <w:pStyle w:val="CopyofCSIFormat32Level3"/>
        <w:numPr>
          <w:ilvl w:val="3"/>
          <w:numId w:val="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21 05 23 - General-Duty Valves for Water-Based Fire-Suppression Piping.</w:t>
      </w:r>
    </w:p>
    <w:p w14:paraId="5FEF21A6" w14:textId="77777777" w:rsidR="001D0156" w:rsidRPr="007752AC" w:rsidRDefault="001D0156" w:rsidP="001D0156">
      <w:pPr>
        <w:pStyle w:val="CopyofCSIFormat32Level2"/>
        <w:numPr>
          <w:ilvl w:val="2"/>
          <w:numId w:val="9"/>
        </w:numPr>
        <w:spacing w:before="1"/>
      </w:pPr>
      <w:r w:rsidRPr="007752AC">
        <w:t>REFERENCE STANDARDS</w:t>
      </w:r>
    </w:p>
    <w:p w14:paraId="73EAB68B" w14:textId="77777777" w:rsidR="001D0156" w:rsidRPr="007752AC" w:rsidRDefault="001D0156" w:rsidP="001D0156">
      <w:pPr>
        <w:pStyle w:val="CopyofCSIFormat32Level3"/>
        <w:numPr>
          <w:ilvl w:val="3"/>
          <w:numId w:val="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NFPA 14 - Standard for the Installation of Standpipe and Hose Systems 201</w:t>
      </w:r>
      <w:r>
        <w:rPr>
          <w:rFonts w:ascii="Segoe UI" w:hAnsi="Segoe UI" w:cs="Segoe UI"/>
        </w:rPr>
        <w:t>9</w:t>
      </w:r>
      <w:r w:rsidRPr="007752AC">
        <w:rPr>
          <w:rFonts w:ascii="Segoe UI" w:hAnsi="Segoe UI" w:cs="Segoe UI"/>
        </w:rPr>
        <w:t>.</w:t>
      </w:r>
    </w:p>
    <w:p w14:paraId="0E69D927" w14:textId="77777777" w:rsidR="001D0156" w:rsidRPr="007752AC" w:rsidRDefault="001D0156" w:rsidP="001D0156">
      <w:pPr>
        <w:pStyle w:val="CopyofCSIFormat32Level3"/>
        <w:numPr>
          <w:ilvl w:val="3"/>
          <w:numId w:val="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UL 405 - Fire Department Connection Devices Current Edition; Including All Revisions.</w:t>
      </w:r>
    </w:p>
    <w:p w14:paraId="0DBC5AF4" w14:textId="77777777" w:rsidR="001D0156" w:rsidRPr="007752AC" w:rsidRDefault="001D0156" w:rsidP="001D0156">
      <w:pPr>
        <w:pStyle w:val="CopyofCSIFormat32Level1"/>
        <w:numPr>
          <w:ilvl w:val="1"/>
          <w:numId w:val="9"/>
        </w:numPr>
        <w:spacing w:before="1"/>
      </w:pPr>
      <w:r w:rsidRPr="007752AC">
        <w:t>PART 2 PRODUCTS</w:t>
      </w:r>
    </w:p>
    <w:p w14:paraId="0DF9F572" w14:textId="77777777" w:rsidR="001D0156" w:rsidRPr="007752AC" w:rsidRDefault="001D0156" w:rsidP="001D0156">
      <w:pPr>
        <w:pStyle w:val="CopyofCSIFormat32Level2"/>
        <w:numPr>
          <w:ilvl w:val="2"/>
          <w:numId w:val="9"/>
        </w:numPr>
        <w:spacing w:before="1"/>
      </w:pPr>
      <w:r w:rsidRPr="007752AC">
        <w:t>FIRE DEPARTMENT CONNECTIONS</w:t>
      </w:r>
    </w:p>
    <w:p w14:paraId="4949CFBC" w14:textId="77777777" w:rsidR="001D0156" w:rsidRPr="007752AC" w:rsidRDefault="001D0156" w:rsidP="001D0156">
      <w:pPr>
        <w:pStyle w:val="CopyofCSIFormat32Level3"/>
        <w:numPr>
          <w:ilvl w:val="3"/>
          <w:numId w:val="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Type: Free standing made of corrosion resistant metal complying with UL 405.</w:t>
      </w:r>
    </w:p>
    <w:p w14:paraId="2FB3376A" w14:textId="77777777" w:rsidR="001D0156" w:rsidRPr="007752AC" w:rsidRDefault="001D0156" w:rsidP="001D0156">
      <w:pPr>
        <w:pStyle w:val="CopyofCSIFormat32Level4"/>
        <w:numPr>
          <w:ilvl w:val="4"/>
          <w:numId w:val="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Sleeve: Brass, 18 inches (460 mm) height.</w:t>
      </w:r>
    </w:p>
    <w:p w14:paraId="0961A85D" w14:textId="77777777" w:rsidR="001D0156" w:rsidRPr="007752AC" w:rsidRDefault="001D0156" w:rsidP="001D0156">
      <w:pPr>
        <w:pStyle w:val="CopyofCSIFormat32Level1"/>
        <w:numPr>
          <w:ilvl w:val="1"/>
          <w:numId w:val="9"/>
        </w:numPr>
        <w:spacing w:before="1"/>
      </w:pPr>
      <w:r w:rsidRPr="007752AC">
        <w:t>PART 3 EXECUTION</w:t>
      </w:r>
    </w:p>
    <w:p w14:paraId="0284BCE0" w14:textId="77777777" w:rsidR="001D0156" w:rsidRPr="007752AC" w:rsidRDefault="001D0156" w:rsidP="001D0156">
      <w:pPr>
        <w:pStyle w:val="CopyofCSIFormat32Level2"/>
        <w:numPr>
          <w:ilvl w:val="2"/>
          <w:numId w:val="9"/>
        </w:numPr>
        <w:spacing w:before="1"/>
      </w:pPr>
      <w:r w:rsidRPr="007752AC">
        <w:t>INSTALLATION</w:t>
      </w:r>
    </w:p>
    <w:p w14:paraId="394E7C9F" w14:textId="77777777" w:rsidR="001D0156" w:rsidRPr="007752AC" w:rsidRDefault="001D0156" w:rsidP="001D0156">
      <w:pPr>
        <w:pStyle w:val="CopyofCSIFormat32Level3"/>
        <w:numPr>
          <w:ilvl w:val="3"/>
          <w:numId w:val="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Install in accordance with manufacturer's instructions.</w:t>
      </w:r>
    </w:p>
    <w:p w14:paraId="130FAFCA" w14:textId="77777777" w:rsidR="001D0156" w:rsidRPr="007752AC" w:rsidRDefault="001D0156" w:rsidP="001D0156">
      <w:pPr>
        <w:pStyle w:val="CopyofCSIFormat32Level3"/>
        <w:numPr>
          <w:ilvl w:val="3"/>
          <w:numId w:val="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Install in accordance with NFPA 14.</w:t>
      </w:r>
    </w:p>
    <w:p w14:paraId="5BD7A28F" w14:textId="77777777" w:rsidR="001D0156" w:rsidRPr="007752AC" w:rsidRDefault="001D0156" w:rsidP="001D0156">
      <w:pPr>
        <w:pStyle w:val="CopyofCSIFormat32Level3"/>
        <w:numPr>
          <w:ilvl w:val="3"/>
          <w:numId w:val="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Connect standpipe system to water source ahead of domestic water connection.</w:t>
      </w:r>
    </w:p>
    <w:p w14:paraId="23BA5525" w14:textId="77777777" w:rsidR="00F95E3A" w:rsidRDefault="001D0156" w:rsidP="00F95E3A">
      <w:pPr>
        <w:pStyle w:val="CopyofCSIFormat32Level3"/>
        <w:numPr>
          <w:ilvl w:val="3"/>
          <w:numId w:val="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Flush entire system of foreign matter.</w:t>
      </w:r>
    </w:p>
    <w:p w14:paraId="33BDEC7C" w14:textId="77777777" w:rsidR="00F95E3A" w:rsidRDefault="00F95E3A" w:rsidP="00F95E3A">
      <w:pPr>
        <w:pStyle w:val="CopyofCSIFormat32Level3"/>
        <w:numPr>
          <w:ilvl w:val="3"/>
          <w:numId w:val="9"/>
        </w:numPr>
        <w:rPr>
          <w:rFonts w:ascii="Segoe UI" w:hAnsi="Segoe UI" w:cs="Segoe UI"/>
        </w:rPr>
      </w:pPr>
      <w:r w:rsidRPr="00F95E3A">
        <w:rPr>
          <w:rFonts w:ascii="Segoe UI" w:hAnsi="Segoe UI" w:cs="Segoe UI"/>
        </w:rPr>
        <w:t>Buried piping and fittings:</w:t>
      </w:r>
    </w:p>
    <w:p w14:paraId="0E371D30" w14:textId="77777777" w:rsidR="00F95E3A" w:rsidRDefault="00F95E3A" w:rsidP="00F95E3A">
      <w:pPr>
        <w:pStyle w:val="CopyofCSIFormat32Level3"/>
        <w:numPr>
          <w:ilvl w:val="4"/>
          <w:numId w:val="9"/>
        </w:numPr>
        <w:rPr>
          <w:rFonts w:ascii="Segoe UI" w:hAnsi="Segoe UI" w:cs="Segoe UI"/>
        </w:rPr>
      </w:pPr>
      <w:r w:rsidRPr="00F95E3A">
        <w:rPr>
          <w:rFonts w:ascii="Segoe UI" w:hAnsi="Segoe UI" w:cs="Segoe UI"/>
        </w:rPr>
        <w:t xml:space="preserve">Cement-mortar lined, ductile iron pipe conforming to AWWA  C-151, Class 200, 21/45 with Tyton or as approved, mechanical joints and </w:t>
      </w:r>
      <w:r>
        <w:rPr>
          <w:rFonts w:ascii="Segoe UI" w:hAnsi="Segoe UI" w:cs="Segoe UI"/>
        </w:rPr>
        <w:t>fittings conforming to NFPA-24.</w:t>
      </w:r>
    </w:p>
    <w:p w14:paraId="49B7E855" w14:textId="77777777" w:rsidR="00F95E3A" w:rsidRDefault="00F95E3A" w:rsidP="00F95E3A">
      <w:pPr>
        <w:pStyle w:val="CopyofCSIFormat32Level3"/>
        <w:numPr>
          <w:ilvl w:val="4"/>
          <w:numId w:val="9"/>
        </w:numPr>
        <w:rPr>
          <w:rFonts w:ascii="Segoe UI" w:hAnsi="Segoe UI" w:cs="Segoe UI"/>
        </w:rPr>
      </w:pPr>
      <w:r w:rsidRPr="00F95E3A">
        <w:rPr>
          <w:rFonts w:ascii="Segoe UI" w:hAnsi="Segoe UI" w:cs="Segoe UI"/>
        </w:rPr>
        <w:t xml:space="preserve">Install pipe joints anchored with tie rods and restraints. Provide concrete thrust blocks at elbows and offsets conforming to NFPA-13 and NFPA-24. </w:t>
      </w:r>
    </w:p>
    <w:p w14:paraId="7B236F64" w14:textId="77777777" w:rsidR="00F95E3A" w:rsidRDefault="00F95E3A" w:rsidP="00F95E3A">
      <w:pPr>
        <w:pStyle w:val="CopyofCSIFormat32Level3"/>
        <w:numPr>
          <w:ilvl w:val="4"/>
          <w:numId w:val="9"/>
        </w:numPr>
        <w:rPr>
          <w:rFonts w:ascii="Segoe UI" w:hAnsi="Segoe UI" w:cs="Segoe UI"/>
        </w:rPr>
      </w:pPr>
      <w:r w:rsidRPr="00F95E3A">
        <w:rPr>
          <w:rFonts w:ascii="Segoe UI" w:hAnsi="Segoe UI" w:cs="Segoe UI"/>
        </w:rPr>
        <w:t xml:space="preserve">Other types of UL/FM reviewed piping including PVC C900 Class 200 may be used as approved by University's Representative and the State Fire Marshal. </w:t>
      </w:r>
    </w:p>
    <w:p w14:paraId="669BB900" w14:textId="77777777" w:rsidR="00F95E3A" w:rsidRDefault="00F95E3A" w:rsidP="00F95E3A">
      <w:pPr>
        <w:pStyle w:val="CopyofCSIFormat32Level3"/>
        <w:numPr>
          <w:ilvl w:val="4"/>
          <w:numId w:val="9"/>
        </w:numPr>
        <w:rPr>
          <w:rFonts w:ascii="Segoe UI" w:hAnsi="Segoe UI" w:cs="Segoe UI"/>
        </w:rPr>
      </w:pPr>
      <w:r w:rsidRPr="00F95E3A">
        <w:rPr>
          <w:rFonts w:ascii="Segoe UI" w:hAnsi="Segoe UI" w:cs="Segoe UI"/>
        </w:rPr>
        <w:t>Thrust block installation shall be inspected by State Fire Marshal.</w:t>
      </w:r>
      <w:r w:rsidRPr="00F95E3A">
        <w:rPr>
          <w:rFonts w:ascii="Segoe UI" w:hAnsi="Segoe UI" w:cs="Segoe UI"/>
        </w:rPr>
        <w:t xml:space="preserve"> </w:t>
      </w:r>
    </w:p>
    <w:p w14:paraId="32B035A2" w14:textId="77777777" w:rsidR="00F95E3A" w:rsidRDefault="00F95E3A" w:rsidP="00F95E3A">
      <w:pPr>
        <w:pStyle w:val="CopyofCSIFormat32Level3"/>
        <w:numPr>
          <w:ilvl w:val="3"/>
          <w:numId w:val="9"/>
        </w:numPr>
        <w:rPr>
          <w:rFonts w:ascii="Segoe UI" w:hAnsi="Segoe UI" w:cs="Segoe UI"/>
        </w:rPr>
      </w:pPr>
      <w:r w:rsidRPr="00F95E3A">
        <w:rPr>
          <w:rFonts w:ascii="Segoe UI" w:hAnsi="Segoe UI" w:cs="Segoe UI"/>
        </w:rPr>
        <w:t xml:space="preserve">Above ground piping and fittings: </w:t>
      </w:r>
    </w:p>
    <w:p w14:paraId="029F7BBA" w14:textId="77777777" w:rsidR="00F95E3A" w:rsidRDefault="00F95E3A" w:rsidP="00F95E3A">
      <w:pPr>
        <w:pStyle w:val="CopyofCSIFormat32Level3"/>
        <w:numPr>
          <w:ilvl w:val="4"/>
          <w:numId w:val="9"/>
        </w:numPr>
        <w:rPr>
          <w:rFonts w:ascii="Segoe UI" w:hAnsi="Segoe UI" w:cs="Segoe UI"/>
        </w:rPr>
      </w:pPr>
      <w:r w:rsidRPr="00F95E3A">
        <w:rPr>
          <w:rFonts w:ascii="Segoe UI" w:hAnsi="Segoe UI" w:cs="Segoe UI"/>
        </w:rPr>
        <w:lastRenderedPageBreak/>
        <w:t xml:space="preserve">Standard weight, Schedule 40, welded and seamless black steel, ASTM A-135 or A-53 pipe conforming to NFPA-13. </w:t>
      </w:r>
    </w:p>
    <w:p w14:paraId="22B7FB84" w14:textId="77777777" w:rsidR="00F95E3A" w:rsidRDefault="00F95E3A" w:rsidP="00F95E3A">
      <w:pPr>
        <w:pStyle w:val="CopyofCSIFormat32Level3"/>
        <w:numPr>
          <w:ilvl w:val="4"/>
          <w:numId w:val="9"/>
        </w:numPr>
        <w:rPr>
          <w:rFonts w:ascii="Segoe UI" w:hAnsi="Segoe UI" w:cs="Segoe UI"/>
        </w:rPr>
      </w:pPr>
      <w:r w:rsidRPr="00F95E3A">
        <w:rPr>
          <w:rFonts w:ascii="Segoe UI" w:hAnsi="Segoe UI" w:cs="Segoe UI"/>
        </w:rPr>
        <w:t xml:space="preserve">Fittings for pipe sizes 2-1/2 inch and smaller shall be malleable iron, black, 150 lb. standard or cast iron, 175 lb. WP, screwed ends. </w:t>
      </w:r>
    </w:p>
    <w:p w14:paraId="249DFAA7" w14:textId="77777777" w:rsidR="00F95E3A" w:rsidRDefault="00F95E3A" w:rsidP="00F95E3A">
      <w:pPr>
        <w:pStyle w:val="CopyofCSIFormat32Level3"/>
        <w:numPr>
          <w:ilvl w:val="4"/>
          <w:numId w:val="9"/>
        </w:numPr>
        <w:rPr>
          <w:rFonts w:ascii="Segoe UI" w:hAnsi="Segoe UI" w:cs="Segoe UI"/>
        </w:rPr>
      </w:pPr>
      <w:r w:rsidRPr="00F95E3A">
        <w:rPr>
          <w:rFonts w:ascii="Segoe UI" w:hAnsi="Segoe UI" w:cs="Segoe UI"/>
        </w:rPr>
        <w:t xml:space="preserve">Fittings for pipe sizes 3 inch and larger may be as above or weld fittings, ANSI 16.9, Schedule 40, flanged or welded fittings, cast iron, 175 lb. WP. </w:t>
      </w:r>
    </w:p>
    <w:p w14:paraId="72F673ED" w14:textId="77777777" w:rsidR="00F95E3A" w:rsidRDefault="00F95E3A" w:rsidP="00F95E3A">
      <w:pPr>
        <w:pStyle w:val="CopyofCSIFormat32Level3"/>
        <w:numPr>
          <w:ilvl w:val="4"/>
          <w:numId w:val="9"/>
        </w:numPr>
        <w:rPr>
          <w:rFonts w:ascii="Segoe UI" w:hAnsi="Segoe UI" w:cs="Segoe UI"/>
        </w:rPr>
      </w:pPr>
      <w:r w:rsidRPr="00F95E3A">
        <w:rPr>
          <w:rFonts w:ascii="Segoe UI" w:hAnsi="Segoe UI" w:cs="Segoe UI"/>
        </w:rPr>
        <w:t xml:space="preserve">Clamp type UL/FM approved fittings may be used on concealed piping where listed by the State Fire Marshal. </w:t>
      </w:r>
    </w:p>
    <w:p w14:paraId="0999AB02" w14:textId="77777777" w:rsidR="00F95E3A" w:rsidRDefault="00F95E3A" w:rsidP="00F95E3A">
      <w:pPr>
        <w:pStyle w:val="CopyofCSIFormat32Level3"/>
        <w:numPr>
          <w:ilvl w:val="4"/>
          <w:numId w:val="9"/>
        </w:numPr>
        <w:rPr>
          <w:rFonts w:ascii="Segoe UI" w:hAnsi="Segoe UI" w:cs="Segoe UI"/>
        </w:rPr>
      </w:pPr>
      <w:r w:rsidRPr="00F95E3A">
        <w:rPr>
          <w:rFonts w:ascii="Segoe UI" w:hAnsi="Segoe UI" w:cs="Segoe UI"/>
        </w:rPr>
        <w:t>Piping installed outdoors shall be galvanized.</w:t>
      </w:r>
    </w:p>
    <w:p w14:paraId="793DE845" w14:textId="4B5EA982" w:rsidR="00F95E3A" w:rsidRPr="00F95E3A" w:rsidRDefault="00F95E3A" w:rsidP="00F95E3A">
      <w:pPr>
        <w:pStyle w:val="CopyofCSIFormat32Level3"/>
        <w:numPr>
          <w:ilvl w:val="3"/>
          <w:numId w:val="9"/>
        </w:numPr>
        <w:rPr>
          <w:rFonts w:ascii="Segoe UI" w:hAnsi="Segoe UI" w:cs="Segoe UI"/>
        </w:rPr>
      </w:pPr>
      <w:r w:rsidRPr="00F95E3A">
        <w:rPr>
          <w:rFonts w:ascii="Segoe UI" w:hAnsi="Segoe UI" w:cs="Segoe UI"/>
        </w:rPr>
        <w:t>Alternate piping system to be Victaulic, Grinnel, or equal grooved piping systems.</w:t>
      </w:r>
    </w:p>
    <w:p w14:paraId="57048651" w14:textId="77777777" w:rsidR="00F95E3A" w:rsidRPr="00F95E3A" w:rsidRDefault="00F95E3A" w:rsidP="00F95E3A">
      <w:pPr>
        <w:pStyle w:val="CopyofCSIFormat32Level3"/>
        <w:numPr>
          <w:ilvl w:val="3"/>
          <w:numId w:val="9"/>
        </w:numPr>
        <w:rPr>
          <w:rFonts w:ascii="Segoe UI" w:hAnsi="Segoe UI" w:cs="Segoe UI"/>
        </w:rPr>
      </w:pPr>
      <w:r w:rsidRPr="00F95E3A">
        <w:rPr>
          <w:rFonts w:ascii="Segoe UI" w:hAnsi="Segoe UI" w:cs="Segoe UI"/>
        </w:rPr>
        <w:t>CPVC piping may be used in locations approved by NFPA 13 and the State Fire Marshal.</w:t>
      </w:r>
    </w:p>
    <w:p w14:paraId="4F6DA502" w14:textId="77777777" w:rsidR="00F95E3A" w:rsidRPr="00F95E3A" w:rsidRDefault="00F95E3A" w:rsidP="00F95E3A">
      <w:pPr>
        <w:pStyle w:val="CopyofCSIFormat32Level3"/>
        <w:numPr>
          <w:ilvl w:val="0"/>
          <w:numId w:val="0"/>
        </w:numPr>
        <w:rPr>
          <w:rFonts w:ascii="Segoe UI" w:hAnsi="Segoe UI" w:cs="Segoe UI"/>
        </w:rPr>
      </w:pPr>
      <w:bookmarkStart w:id="0" w:name="_GoBack"/>
      <w:bookmarkEnd w:id="0"/>
    </w:p>
    <w:p w14:paraId="5B197E37" w14:textId="3ECE1D7B" w:rsidR="00CC27B4" w:rsidRPr="00F027DD" w:rsidRDefault="001D0156" w:rsidP="001D0156">
      <w:r w:rsidRPr="007752AC">
        <w:rPr>
          <w:rFonts w:ascii="Segoe UI" w:hAnsi="Segoe UI" w:cs="Segoe UI"/>
        </w:rPr>
        <w:t>END OF SECTION  21 12 00</w:t>
      </w:r>
    </w:p>
    <w:sectPr w:rsidR="00CC27B4" w:rsidRPr="00F027D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59EE60" w14:textId="77777777" w:rsidR="00496498" w:rsidRDefault="00496498" w:rsidP="00496498">
      <w:pPr>
        <w:spacing w:after="0" w:line="240" w:lineRule="auto"/>
      </w:pPr>
      <w:r>
        <w:separator/>
      </w:r>
    </w:p>
  </w:endnote>
  <w:endnote w:type="continuationSeparator" w:id="0">
    <w:p w14:paraId="5C2AB6B7" w14:textId="77777777" w:rsidR="00496498" w:rsidRDefault="00496498" w:rsidP="00496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983"/>
      <w:gridCol w:w="3377"/>
    </w:tblGrid>
    <w:tr w:rsidR="00496498" w14:paraId="715E6D80" w14:textId="77777777" w:rsidTr="001D0156">
      <w:trPr>
        <w:trHeight w:val="80"/>
      </w:trPr>
      <w:tc>
        <w:tcPr>
          <w:tcW w:w="3196" w:type="pct"/>
          <w:vAlign w:val="center"/>
          <w:hideMark/>
        </w:tcPr>
        <w:p w14:paraId="7AFD5424" w14:textId="54BD0087" w:rsidR="00496498" w:rsidRDefault="00A65926" w:rsidP="00496498">
          <w:pPr>
            <w:spacing w:after="0"/>
            <w:rPr>
              <w:rFonts w:ascii="Segoe UI" w:eastAsia="Times New Roman" w:hAnsi="Segoe UI" w:cs="Segoe UI"/>
            </w:rPr>
          </w:pPr>
          <w:r>
            <w:rPr>
              <w:rFonts w:ascii="Segoe UI" w:eastAsia="Arial" w:hAnsi="Segoe UI" w:cs="Segoe UI"/>
            </w:rPr>
            <w:t>Fire Suppression Standpipes</w:t>
          </w:r>
        </w:p>
      </w:tc>
      <w:tc>
        <w:tcPr>
          <w:tcW w:w="1804" w:type="pct"/>
          <w:vAlign w:val="center"/>
          <w:hideMark/>
        </w:tcPr>
        <w:p w14:paraId="6391F485" w14:textId="415DB50C" w:rsidR="00496498" w:rsidRDefault="00A65926" w:rsidP="00496498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21 12 00</w:t>
          </w:r>
          <w:r w:rsidR="00A122C4">
            <w:rPr>
              <w:rFonts w:ascii="Segoe UI" w:eastAsia="Arial" w:hAnsi="Segoe UI" w:cs="Segoe UI"/>
            </w:rPr>
            <w:t xml:space="preserve"> </w:t>
          </w:r>
          <w:r w:rsidR="00496498">
            <w:rPr>
              <w:rFonts w:ascii="Segoe UI" w:eastAsia="Arial" w:hAnsi="Segoe UI" w:cs="Segoe UI"/>
            </w:rPr>
            <w:t xml:space="preserve">- </w:t>
          </w:r>
          <w:r w:rsidR="00496498">
            <w:rPr>
              <w:rFonts w:ascii="Segoe UI" w:eastAsia="Arial" w:hAnsi="Segoe UI" w:cs="Segoe UI"/>
            </w:rPr>
            <w:fldChar w:fldCharType="begin"/>
          </w:r>
          <w:r w:rsidR="00496498">
            <w:rPr>
              <w:rFonts w:ascii="Segoe UI" w:eastAsia="Arial" w:hAnsi="Segoe UI" w:cs="Segoe UI"/>
            </w:rPr>
            <w:instrText xml:space="preserve">PAGE </w:instrText>
          </w:r>
          <w:r w:rsidR="00496498">
            <w:rPr>
              <w:rFonts w:ascii="Segoe UI" w:eastAsia="Arial" w:hAnsi="Segoe UI" w:cs="Segoe UI"/>
            </w:rPr>
            <w:fldChar w:fldCharType="separate"/>
          </w:r>
          <w:r w:rsidR="00F95E3A">
            <w:rPr>
              <w:rFonts w:ascii="Segoe UI" w:eastAsia="Arial" w:hAnsi="Segoe UI" w:cs="Segoe UI"/>
              <w:noProof/>
            </w:rPr>
            <w:t>2</w:t>
          </w:r>
          <w:r w:rsidR="00496498">
            <w:rPr>
              <w:rFonts w:ascii="Segoe UI" w:eastAsia="Arial" w:hAnsi="Segoe UI" w:cs="Segoe UI"/>
            </w:rPr>
            <w:fldChar w:fldCharType="end"/>
          </w:r>
          <w:r w:rsidR="00496498">
            <w:rPr>
              <w:rFonts w:ascii="Segoe UI" w:eastAsia="Arial" w:hAnsi="Segoe UI" w:cs="Segoe UI"/>
            </w:rPr>
            <w:t> </w:t>
          </w:r>
        </w:p>
      </w:tc>
    </w:tr>
  </w:tbl>
  <w:p w14:paraId="6F7AFC1D" w14:textId="77777777" w:rsidR="00496498" w:rsidRDefault="004964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B8A4E8" w14:textId="77777777" w:rsidR="00496498" w:rsidRDefault="00496498" w:rsidP="00496498">
      <w:pPr>
        <w:spacing w:after="0" w:line="240" w:lineRule="auto"/>
      </w:pPr>
      <w:r>
        <w:separator/>
      </w:r>
    </w:p>
  </w:footnote>
  <w:footnote w:type="continuationSeparator" w:id="0">
    <w:p w14:paraId="659ACF62" w14:textId="77777777" w:rsidR="00496498" w:rsidRDefault="00496498" w:rsidP="00496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EF6205" w14:paraId="662F92E2" w14:textId="77777777" w:rsidTr="00FE2DBB">
      <w:tc>
        <w:tcPr>
          <w:tcW w:w="2500" w:type="pct"/>
          <w:vAlign w:val="center"/>
        </w:tcPr>
        <w:p w14:paraId="4A8D9068" w14:textId="045D72B7" w:rsidR="00EF6205" w:rsidRPr="00134A4C" w:rsidRDefault="00EF6205" w:rsidP="00EF6205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 w:rsidR="00525D98"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500" w:type="pct"/>
          <w:vAlign w:val="center"/>
        </w:tcPr>
        <w:p w14:paraId="33E9B43B" w14:textId="6B74EC8B" w:rsidR="00EF6205" w:rsidRDefault="00F10EFA" w:rsidP="00EF6205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April 6</w:t>
          </w:r>
          <w:r w:rsidR="00EF6205">
            <w:rPr>
              <w:rFonts w:ascii="Segoe UI" w:eastAsia="Arial" w:hAnsi="Segoe UI" w:cs="Segoe UI"/>
            </w:rPr>
            <w:t>, 2020</w:t>
          </w:r>
        </w:p>
        <w:p w14:paraId="27B41C18" w14:textId="77777777" w:rsidR="00EF6205" w:rsidRDefault="00EF6205" w:rsidP="00EF6205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43A68455" w14:textId="77777777" w:rsidR="00EF6205" w:rsidRPr="00134A4C" w:rsidRDefault="00EF6205" w:rsidP="00EF6205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13665638" w14:textId="77777777" w:rsidR="00EF6205" w:rsidRDefault="00EF62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201BC"/>
    <w:multiLevelType w:val="hybridMultilevel"/>
    <w:tmpl w:val="89643060"/>
    <w:lvl w:ilvl="0" w:tplc="4C804BF0">
      <w:start w:val="1"/>
      <w:numFmt w:val="decimal"/>
      <w:lvlText w:val="%1."/>
      <w:lvlJc w:val="left"/>
      <w:pPr>
        <w:ind w:left="720" w:hanging="360"/>
      </w:pPr>
    </w:lvl>
    <w:lvl w:ilvl="1" w:tplc="93D61E1C">
      <w:start w:val="1"/>
      <w:numFmt w:val="lowerLetter"/>
      <w:lvlText w:val="%2."/>
      <w:lvlJc w:val="left"/>
      <w:pPr>
        <w:ind w:left="1440" w:hanging="360"/>
      </w:pPr>
    </w:lvl>
    <w:lvl w:ilvl="2" w:tplc="6130E2D4">
      <w:start w:val="1"/>
      <w:numFmt w:val="lowerRoman"/>
      <w:lvlText w:val="%3."/>
      <w:lvlJc w:val="right"/>
      <w:pPr>
        <w:ind w:left="2160" w:hanging="180"/>
      </w:pPr>
    </w:lvl>
    <w:lvl w:ilvl="3" w:tplc="848091DE">
      <w:start w:val="1"/>
      <w:numFmt w:val="decimal"/>
      <w:lvlText w:val="%4."/>
      <w:lvlJc w:val="left"/>
      <w:pPr>
        <w:ind w:left="2880" w:hanging="360"/>
      </w:pPr>
    </w:lvl>
    <w:lvl w:ilvl="4" w:tplc="95D46FCE">
      <w:start w:val="1"/>
      <w:numFmt w:val="lowerLetter"/>
      <w:lvlText w:val="%5."/>
      <w:lvlJc w:val="left"/>
      <w:pPr>
        <w:ind w:left="3600" w:hanging="360"/>
      </w:pPr>
    </w:lvl>
    <w:lvl w:ilvl="5" w:tplc="94865B58">
      <w:start w:val="1"/>
      <w:numFmt w:val="lowerRoman"/>
      <w:lvlText w:val="%6."/>
      <w:lvlJc w:val="right"/>
      <w:pPr>
        <w:ind w:left="4320" w:hanging="180"/>
      </w:pPr>
    </w:lvl>
    <w:lvl w:ilvl="6" w:tplc="9C3644C4">
      <w:start w:val="1"/>
      <w:numFmt w:val="decimal"/>
      <w:lvlText w:val="%7."/>
      <w:lvlJc w:val="left"/>
      <w:pPr>
        <w:ind w:left="5040" w:hanging="360"/>
      </w:pPr>
    </w:lvl>
    <w:lvl w:ilvl="7" w:tplc="615202D2">
      <w:start w:val="1"/>
      <w:numFmt w:val="lowerLetter"/>
      <w:lvlText w:val="%8."/>
      <w:lvlJc w:val="left"/>
      <w:pPr>
        <w:ind w:left="5760" w:hanging="360"/>
      </w:pPr>
    </w:lvl>
    <w:lvl w:ilvl="8" w:tplc="9E7A586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71065"/>
    <w:multiLevelType w:val="hybridMultilevel"/>
    <w:tmpl w:val="62AA83B8"/>
    <w:lvl w:ilvl="0" w:tplc="C136AA46">
      <w:start w:val="1"/>
      <w:numFmt w:val="decimal"/>
      <w:lvlText w:val="%1."/>
      <w:lvlJc w:val="left"/>
      <w:pPr>
        <w:ind w:left="720" w:hanging="360"/>
      </w:pPr>
    </w:lvl>
    <w:lvl w:ilvl="1" w:tplc="B23E82DC">
      <w:start w:val="1"/>
      <w:numFmt w:val="lowerLetter"/>
      <w:lvlText w:val="%2."/>
      <w:lvlJc w:val="left"/>
      <w:pPr>
        <w:ind w:left="1440" w:hanging="360"/>
      </w:pPr>
    </w:lvl>
    <w:lvl w:ilvl="2" w:tplc="AE78C882">
      <w:start w:val="1"/>
      <w:numFmt w:val="lowerRoman"/>
      <w:lvlText w:val="%3."/>
      <w:lvlJc w:val="right"/>
      <w:pPr>
        <w:ind w:left="2160" w:hanging="180"/>
      </w:pPr>
    </w:lvl>
    <w:lvl w:ilvl="3" w:tplc="9D3C83F4">
      <w:start w:val="1"/>
      <w:numFmt w:val="decimal"/>
      <w:lvlText w:val="%4."/>
      <w:lvlJc w:val="left"/>
      <w:pPr>
        <w:ind w:left="2880" w:hanging="360"/>
      </w:pPr>
    </w:lvl>
    <w:lvl w:ilvl="4" w:tplc="B6F8BBD0">
      <w:start w:val="1"/>
      <w:numFmt w:val="lowerLetter"/>
      <w:lvlText w:val="%5."/>
      <w:lvlJc w:val="left"/>
      <w:pPr>
        <w:ind w:left="3600" w:hanging="360"/>
      </w:pPr>
    </w:lvl>
    <w:lvl w:ilvl="5" w:tplc="947E2B6C">
      <w:start w:val="1"/>
      <w:numFmt w:val="lowerRoman"/>
      <w:lvlText w:val="%6."/>
      <w:lvlJc w:val="right"/>
      <w:pPr>
        <w:ind w:left="4320" w:hanging="180"/>
      </w:pPr>
    </w:lvl>
    <w:lvl w:ilvl="6" w:tplc="3C7E282C">
      <w:start w:val="1"/>
      <w:numFmt w:val="decimal"/>
      <w:lvlText w:val="%7."/>
      <w:lvlJc w:val="left"/>
      <w:pPr>
        <w:ind w:left="5040" w:hanging="360"/>
      </w:pPr>
    </w:lvl>
    <w:lvl w:ilvl="7" w:tplc="72A21C3E">
      <w:start w:val="1"/>
      <w:numFmt w:val="lowerLetter"/>
      <w:lvlText w:val="%8."/>
      <w:lvlJc w:val="left"/>
      <w:pPr>
        <w:ind w:left="5760" w:hanging="360"/>
      </w:pPr>
    </w:lvl>
    <w:lvl w:ilvl="8" w:tplc="B6602A6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136FC8"/>
    <w:multiLevelType w:val="hybridMultilevel"/>
    <w:tmpl w:val="1D6AEAF8"/>
    <w:lvl w:ilvl="0" w:tplc="C3AE85DE">
      <w:start w:val="1"/>
      <w:numFmt w:val="decimal"/>
      <w:lvlText w:val="%1."/>
      <w:lvlJc w:val="left"/>
      <w:pPr>
        <w:ind w:left="720" w:hanging="360"/>
      </w:pPr>
    </w:lvl>
    <w:lvl w:ilvl="1" w:tplc="1744D138">
      <w:start w:val="1"/>
      <w:numFmt w:val="lowerLetter"/>
      <w:lvlText w:val="%2."/>
      <w:lvlJc w:val="left"/>
      <w:pPr>
        <w:ind w:left="1440" w:hanging="360"/>
      </w:pPr>
    </w:lvl>
    <w:lvl w:ilvl="2" w:tplc="CE0C1C6C">
      <w:start w:val="1"/>
      <w:numFmt w:val="lowerRoman"/>
      <w:lvlText w:val="%3."/>
      <w:lvlJc w:val="right"/>
      <w:pPr>
        <w:ind w:left="2160" w:hanging="180"/>
      </w:pPr>
    </w:lvl>
    <w:lvl w:ilvl="3" w:tplc="9C061054">
      <w:start w:val="1"/>
      <w:numFmt w:val="decimal"/>
      <w:lvlText w:val="%4."/>
      <w:lvlJc w:val="left"/>
      <w:pPr>
        <w:ind w:left="2880" w:hanging="360"/>
      </w:pPr>
    </w:lvl>
    <w:lvl w:ilvl="4" w:tplc="BF8E4FC6">
      <w:start w:val="1"/>
      <w:numFmt w:val="lowerLetter"/>
      <w:lvlText w:val="%5."/>
      <w:lvlJc w:val="left"/>
      <w:pPr>
        <w:ind w:left="3600" w:hanging="360"/>
      </w:pPr>
    </w:lvl>
    <w:lvl w:ilvl="5" w:tplc="D54C802C">
      <w:start w:val="1"/>
      <w:numFmt w:val="lowerRoman"/>
      <w:lvlText w:val="%6."/>
      <w:lvlJc w:val="right"/>
      <w:pPr>
        <w:ind w:left="4320" w:hanging="180"/>
      </w:pPr>
    </w:lvl>
    <w:lvl w:ilvl="6" w:tplc="83A28582">
      <w:start w:val="1"/>
      <w:numFmt w:val="decimal"/>
      <w:lvlText w:val="%7."/>
      <w:lvlJc w:val="left"/>
      <w:pPr>
        <w:ind w:left="5040" w:hanging="360"/>
      </w:pPr>
    </w:lvl>
    <w:lvl w:ilvl="7" w:tplc="4C164D04">
      <w:start w:val="1"/>
      <w:numFmt w:val="lowerLetter"/>
      <w:lvlText w:val="%8."/>
      <w:lvlJc w:val="left"/>
      <w:pPr>
        <w:ind w:left="5760" w:hanging="360"/>
      </w:pPr>
    </w:lvl>
    <w:lvl w:ilvl="8" w:tplc="19EA6BD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D2329E"/>
    <w:multiLevelType w:val="hybridMultilevel"/>
    <w:tmpl w:val="107A54E2"/>
    <w:lvl w:ilvl="0" w:tplc="C76C2584">
      <w:start w:val="1"/>
      <w:numFmt w:val="decimal"/>
      <w:lvlText w:val="%1."/>
      <w:lvlJc w:val="left"/>
      <w:pPr>
        <w:ind w:left="720" w:hanging="360"/>
      </w:pPr>
    </w:lvl>
    <w:lvl w:ilvl="1" w:tplc="9A1838F2">
      <w:start w:val="1"/>
      <w:numFmt w:val="lowerLetter"/>
      <w:lvlText w:val="%2."/>
      <w:lvlJc w:val="left"/>
      <w:pPr>
        <w:ind w:left="1440" w:hanging="360"/>
      </w:pPr>
    </w:lvl>
    <w:lvl w:ilvl="2" w:tplc="0410330C">
      <w:start w:val="1"/>
      <w:numFmt w:val="lowerRoman"/>
      <w:lvlText w:val="%3."/>
      <w:lvlJc w:val="right"/>
      <w:pPr>
        <w:ind w:left="2160" w:hanging="180"/>
      </w:pPr>
    </w:lvl>
    <w:lvl w:ilvl="3" w:tplc="DD92D6A4">
      <w:start w:val="1"/>
      <w:numFmt w:val="decimal"/>
      <w:lvlText w:val="%4."/>
      <w:lvlJc w:val="left"/>
      <w:pPr>
        <w:ind w:left="2880" w:hanging="360"/>
      </w:pPr>
    </w:lvl>
    <w:lvl w:ilvl="4" w:tplc="0BBC9A96">
      <w:start w:val="1"/>
      <w:numFmt w:val="lowerLetter"/>
      <w:lvlText w:val="%5."/>
      <w:lvlJc w:val="left"/>
      <w:pPr>
        <w:ind w:left="3600" w:hanging="360"/>
      </w:pPr>
    </w:lvl>
    <w:lvl w:ilvl="5" w:tplc="0876CFB2">
      <w:start w:val="1"/>
      <w:numFmt w:val="lowerRoman"/>
      <w:lvlText w:val="%6."/>
      <w:lvlJc w:val="right"/>
      <w:pPr>
        <w:ind w:left="4320" w:hanging="180"/>
      </w:pPr>
    </w:lvl>
    <w:lvl w:ilvl="6" w:tplc="5C9E6DEC">
      <w:start w:val="1"/>
      <w:numFmt w:val="decimal"/>
      <w:lvlText w:val="%7."/>
      <w:lvlJc w:val="left"/>
      <w:pPr>
        <w:ind w:left="5040" w:hanging="360"/>
      </w:pPr>
    </w:lvl>
    <w:lvl w:ilvl="7" w:tplc="8CE0EA8E">
      <w:start w:val="1"/>
      <w:numFmt w:val="lowerLetter"/>
      <w:lvlText w:val="%8."/>
      <w:lvlJc w:val="left"/>
      <w:pPr>
        <w:ind w:left="5760" w:hanging="360"/>
      </w:pPr>
    </w:lvl>
    <w:lvl w:ilvl="8" w:tplc="F11A051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19065E"/>
    <w:multiLevelType w:val="hybridMultilevel"/>
    <w:tmpl w:val="6AE2FCC8"/>
    <w:lvl w:ilvl="0" w:tplc="7DA214E8">
      <w:start w:val="1"/>
      <w:numFmt w:val="decimal"/>
      <w:pStyle w:val="CopyofCSIFormat32Level0"/>
      <w:lvlText w:val="%1."/>
      <w:lvlJc w:val="left"/>
      <w:pPr>
        <w:ind w:left="720" w:hanging="360"/>
      </w:pPr>
    </w:lvl>
    <w:lvl w:ilvl="1" w:tplc="64DCDE38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2B2CBAFC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E96C623C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0400B194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5"/>
  </w:num>
  <w:num w:numId="6">
    <w:abstractNumId w:val="2"/>
    <w:lvlOverride w:ilvl="0">
      <w:lvl w:ilvl="0" w:tplc="C136AA4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B23E82DC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AE78C8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9D3C83F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6F8BBD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47E2B6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3C7E282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72A21C3E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6602A6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4"/>
    <w:lvlOverride w:ilvl="1">
      <w:lvl w:ilvl="1" w:tplc="9A1838F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8">
    <w:abstractNumId w:val="1"/>
    <w:lvlOverride w:ilvl="0">
      <w:lvl w:ilvl="0" w:tplc="4C804BF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">
    <w:abstractNumId w:val="3"/>
    <w:lvlOverride w:ilvl="0">
      <w:lvl w:ilvl="0" w:tplc="C3AE85DE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1744D138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0C1C6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9C06105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F8E4FC6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D54C802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83A2858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C164D0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19EA6BD0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0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1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2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498"/>
    <w:rsid w:val="000B48C2"/>
    <w:rsid w:val="00154DBB"/>
    <w:rsid w:val="001618AC"/>
    <w:rsid w:val="001D0156"/>
    <w:rsid w:val="001F369D"/>
    <w:rsid w:val="00214BDF"/>
    <w:rsid w:val="0021704A"/>
    <w:rsid w:val="002309E4"/>
    <w:rsid w:val="002C1BB5"/>
    <w:rsid w:val="0035114C"/>
    <w:rsid w:val="003D5479"/>
    <w:rsid w:val="00403C07"/>
    <w:rsid w:val="00442CE3"/>
    <w:rsid w:val="00466DA3"/>
    <w:rsid w:val="00472914"/>
    <w:rsid w:val="00496498"/>
    <w:rsid w:val="004C12F9"/>
    <w:rsid w:val="004D7D56"/>
    <w:rsid w:val="00525D98"/>
    <w:rsid w:val="00550BB1"/>
    <w:rsid w:val="00574AF7"/>
    <w:rsid w:val="005E24B8"/>
    <w:rsid w:val="006B56CD"/>
    <w:rsid w:val="00712C48"/>
    <w:rsid w:val="00776426"/>
    <w:rsid w:val="007766A2"/>
    <w:rsid w:val="007C46EE"/>
    <w:rsid w:val="00824524"/>
    <w:rsid w:val="0085069A"/>
    <w:rsid w:val="008D42D1"/>
    <w:rsid w:val="008F3E9E"/>
    <w:rsid w:val="00945E8F"/>
    <w:rsid w:val="00A122C4"/>
    <w:rsid w:val="00A320E0"/>
    <w:rsid w:val="00A44497"/>
    <w:rsid w:val="00A65926"/>
    <w:rsid w:val="00AA6CE7"/>
    <w:rsid w:val="00AB1719"/>
    <w:rsid w:val="00AB2F7F"/>
    <w:rsid w:val="00B265B7"/>
    <w:rsid w:val="00B37D3E"/>
    <w:rsid w:val="00B922DC"/>
    <w:rsid w:val="00BC5A0B"/>
    <w:rsid w:val="00BF5854"/>
    <w:rsid w:val="00C27A38"/>
    <w:rsid w:val="00C30DFF"/>
    <w:rsid w:val="00C503A8"/>
    <w:rsid w:val="00C57455"/>
    <w:rsid w:val="00CA3A99"/>
    <w:rsid w:val="00CB0A9C"/>
    <w:rsid w:val="00CB53FA"/>
    <w:rsid w:val="00CC0C87"/>
    <w:rsid w:val="00CC27B4"/>
    <w:rsid w:val="00CD1961"/>
    <w:rsid w:val="00D36A43"/>
    <w:rsid w:val="00DA34FD"/>
    <w:rsid w:val="00E53F7E"/>
    <w:rsid w:val="00EF6205"/>
    <w:rsid w:val="00F027DD"/>
    <w:rsid w:val="00F10EFA"/>
    <w:rsid w:val="00F1119A"/>
    <w:rsid w:val="00F45B4C"/>
    <w:rsid w:val="00F9226A"/>
    <w:rsid w:val="00F95E3A"/>
    <w:rsid w:val="00F9727C"/>
    <w:rsid w:val="00FA69A7"/>
    <w:rsid w:val="00FD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3E3AD"/>
  <w15:chartTrackingRefBased/>
  <w15:docId w15:val="{6BA2A9D6-A2DF-4E2C-AEF6-5E82AAAE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1719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2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2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2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2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498"/>
  </w:style>
  <w:style w:type="paragraph" w:styleId="Footer">
    <w:name w:val="footer"/>
    <w:basedOn w:val="Normal"/>
    <w:link w:val="Foot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498"/>
  </w:style>
  <w:style w:type="paragraph" w:styleId="NoSpacing">
    <w:name w:val="No Spacing"/>
    <w:uiPriority w:val="1"/>
    <w:qFormat/>
    <w:rsid w:val="00B922D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22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22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opyofCSIFormat32Level0">
    <w:name w:val="Copy of  CSI Format (32) Level 0"/>
    <w:qFormat/>
    <w:rsid w:val="00B37D3E"/>
    <w:pPr>
      <w:numPr>
        <w:numId w:val="2"/>
      </w:numPr>
      <w:spacing w:before="1" w:after="100" w:line="276" w:lineRule="auto"/>
    </w:pPr>
    <w:rPr>
      <w:rFonts w:ascii="Arial" w:eastAsia="Arial" w:hAnsi="Arial" w:cs="Arial"/>
      <w:caps/>
    </w:rPr>
  </w:style>
  <w:style w:type="paragraph" w:customStyle="1" w:styleId="CopyofCSIFormat32Level1">
    <w:name w:val="Copy of  CSI Format (32) Level 1"/>
    <w:qFormat/>
    <w:rsid w:val="00776426"/>
    <w:pPr>
      <w:numPr>
        <w:ilvl w:val="1"/>
        <w:numId w:val="2"/>
      </w:numPr>
      <w:spacing w:before="480" w:after="100" w:line="276" w:lineRule="auto"/>
      <w:outlineLvl w:val="0"/>
    </w:pPr>
    <w:rPr>
      <w:rFonts w:ascii="Segoe UI" w:eastAsia="Arial" w:hAnsi="Segoe UI" w:cs="Segoe UI"/>
      <w:caps/>
    </w:rPr>
  </w:style>
  <w:style w:type="paragraph" w:customStyle="1" w:styleId="CopyofCSIFormat32Level2">
    <w:name w:val="Copy of  CSI Format (32) Level 2"/>
    <w:qFormat/>
    <w:rsid w:val="00776426"/>
    <w:pPr>
      <w:numPr>
        <w:ilvl w:val="2"/>
        <w:numId w:val="2"/>
      </w:numPr>
      <w:spacing w:before="240" w:after="100" w:line="276" w:lineRule="auto"/>
      <w:ind w:left="533" w:hanging="533"/>
      <w:outlineLvl w:val="1"/>
    </w:pPr>
    <w:rPr>
      <w:rFonts w:ascii="Segoe UI" w:eastAsia="Arial" w:hAnsi="Segoe UI" w:cs="Segoe UI"/>
      <w:caps/>
    </w:rPr>
  </w:style>
  <w:style w:type="paragraph" w:customStyle="1" w:styleId="CopyofCSIFormat32Level3">
    <w:name w:val="Copy of  CSI Format (32) Level 3"/>
    <w:qFormat/>
    <w:rsid w:val="00B37D3E"/>
    <w:pPr>
      <w:numPr>
        <w:ilvl w:val="3"/>
        <w:numId w:val="2"/>
      </w:numPr>
      <w:spacing w:before="1" w:after="100" w:line="276" w:lineRule="auto"/>
      <w:outlineLvl w:val="2"/>
    </w:pPr>
    <w:rPr>
      <w:rFonts w:ascii="Arial" w:eastAsia="Arial" w:hAnsi="Arial" w:cs="Arial"/>
    </w:rPr>
  </w:style>
  <w:style w:type="paragraph" w:customStyle="1" w:styleId="CopyofCSIFormat32Level4">
    <w:name w:val="Copy of  CSI Format (32) Level 4"/>
    <w:qFormat/>
    <w:rsid w:val="00B37D3E"/>
    <w:pPr>
      <w:numPr>
        <w:ilvl w:val="4"/>
        <w:numId w:val="2"/>
      </w:numPr>
      <w:spacing w:after="100" w:line="276" w:lineRule="auto"/>
      <w:outlineLvl w:val="3"/>
    </w:pPr>
    <w:rPr>
      <w:rFonts w:ascii="Arial" w:eastAsia="Arial" w:hAnsi="Arial" w:cs="Arial"/>
    </w:rPr>
  </w:style>
  <w:style w:type="paragraph" w:customStyle="1" w:styleId="CopyofCSIFormat32Level5">
    <w:name w:val="Copy of  CSI Format (32) Level 5"/>
    <w:qFormat/>
    <w:rsid w:val="00B37D3E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B37D3E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B37D3E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B37D3E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8D42D1"/>
    <w:pPr>
      <w:ind w:left="720"/>
      <w:contextualSpacing/>
    </w:pPr>
  </w:style>
  <w:style w:type="table" w:styleId="TableGrid">
    <w:name w:val="Table Grid"/>
    <w:basedOn w:val="TableNormal"/>
    <w:uiPriority w:val="39"/>
    <w:rsid w:val="00CA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95E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5E3A"/>
    <w:pPr>
      <w:spacing w:after="0" w:line="240" w:lineRule="auto"/>
    </w:pPr>
    <w:rPr>
      <w:rFonts w:ascii="Arial" w:eastAsiaTheme="minorHAnsi" w:hAnsi="Arial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5E3A"/>
    <w:rPr>
      <w:rFonts w:ascii="Arial" w:hAnsi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5E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E3A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0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D0411CB</Template>
  <TotalTime>12</TotalTime>
  <Pages>2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Curtis McNally</cp:lastModifiedBy>
  <cp:revision>5</cp:revision>
  <dcterms:created xsi:type="dcterms:W3CDTF">2020-03-19T21:32:00Z</dcterms:created>
  <dcterms:modified xsi:type="dcterms:W3CDTF">2020-04-09T18:20:00Z</dcterms:modified>
</cp:coreProperties>
</file>