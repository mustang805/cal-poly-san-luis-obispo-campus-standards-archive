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280F" w:rsidRPr="00F1171B" w:rsidRDefault="00EB280F" w:rsidP="00EB280F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10 21 13 - Toilet Compartments:</w:t>
      </w:r>
    </w:p>
    <w:p w:rsidR="00EB280F" w:rsidRPr="00F1171B" w:rsidRDefault="00EB280F" w:rsidP="00EB280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F1171B">
        <w:rPr>
          <w:rStyle w:val="Heading3Char"/>
          <w:rFonts w:asciiTheme="minorHAnsi" w:hAnsiTheme="minorHAnsi" w:cstheme="minorHAnsi"/>
          <w:sz w:val="22"/>
          <w:szCs w:val="22"/>
        </w:rPr>
        <w:t>Campus Standards: Doors, panels and pilasters:</w:t>
      </w:r>
      <w:r w:rsidRPr="00F1171B">
        <w:rPr>
          <w:rFonts w:asciiTheme="minorHAnsi" w:hAnsiTheme="minorHAnsi" w:cstheme="minorHAnsi"/>
          <w:sz w:val="22"/>
          <w:szCs w:val="22"/>
        </w:rPr>
        <w:t xml:space="preserve">  </w:t>
      </w:r>
    </w:p>
    <w:p w:rsidR="00EB280F" w:rsidRDefault="00EB280F" w:rsidP="00EB280F">
      <w:p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1-inch thick High Density Polyethylene (HDPE) resins.</w:t>
      </w:r>
    </w:p>
    <w:p w:rsidR="007B1CBB" w:rsidRDefault="007B1CBB" w:rsidP="00EB280F">
      <w:pPr>
        <w:spacing w:after="80"/>
        <w:rPr>
          <w:rFonts w:asciiTheme="minorHAnsi" w:hAnsiTheme="minorHAnsi" w:cstheme="minorHAnsi"/>
          <w:sz w:val="22"/>
        </w:rPr>
      </w:pPr>
    </w:p>
    <w:p w:rsidR="007B1CBB" w:rsidRPr="00F1171B" w:rsidRDefault="007B1CBB" w:rsidP="00EB280F">
      <w:pPr>
        <w:spacing w:after="8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(</w:t>
      </w:r>
      <w:proofErr w:type="gramStart"/>
      <w:r>
        <w:rPr>
          <w:rFonts w:asciiTheme="minorHAnsi" w:hAnsiTheme="minorHAnsi" w:cstheme="minorHAnsi"/>
          <w:sz w:val="22"/>
        </w:rPr>
        <w:t>need</w:t>
      </w:r>
      <w:proofErr w:type="gramEnd"/>
      <w:r>
        <w:rPr>
          <w:rFonts w:asciiTheme="minorHAnsi" w:hAnsiTheme="minorHAnsi" w:cstheme="minorHAnsi"/>
          <w:sz w:val="22"/>
        </w:rPr>
        <w:t xml:space="preserve"> to explore options on other available products available.  HDPE carves too easily)</w:t>
      </w:r>
      <w:bookmarkStart w:id="0" w:name="_GoBack"/>
      <w:bookmarkEnd w:id="0"/>
    </w:p>
    <w:p w:rsidR="00EB280F" w:rsidRPr="00F1171B" w:rsidRDefault="00EB280F" w:rsidP="00EB280F">
      <w:pPr>
        <w:spacing w:after="80"/>
        <w:rPr>
          <w:rFonts w:asciiTheme="minorHAnsi" w:hAnsiTheme="minorHAnsi" w:cstheme="minorHAnsi"/>
          <w:sz w:val="22"/>
        </w:rPr>
      </w:pPr>
    </w:p>
    <w:p w:rsidR="00EB280F" w:rsidRPr="00F1171B" w:rsidRDefault="00EB280F" w:rsidP="00EB280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 xml:space="preserve">Hardware:  </w:t>
      </w:r>
    </w:p>
    <w:p w:rsidR="00EB280F" w:rsidRPr="00F1171B" w:rsidRDefault="00EB280F" w:rsidP="00EB280F">
      <w:p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Continuous mounting brackets, pilaster shoe, slide latch, “U” shaped pull handle.</w:t>
      </w:r>
    </w:p>
    <w:p w:rsidR="00EB280F" w:rsidRPr="00F1171B" w:rsidRDefault="00EB280F" w:rsidP="00EB280F">
      <w:pPr>
        <w:spacing w:after="80"/>
        <w:rPr>
          <w:rFonts w:asciiTheme="minorHAnsi" w:hAnsiTheme="minorHAnsi" w:cstheme="minorHAnsi"/>
          <w:b/>
          <w:bCs/>
          <w:sz w:val="22"/>
        </w:rPr>
      </w:pPr>
    </w:p>
    <w:p w:rsidR="00683E70" w:rsidRDefault="007B1CBB"/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80F"/>
    <w:rsid w:val="007B1CBB"/>
    <w:rsid w:val="00C0725F"/>
    <w:rsid w:val="00E028D1"/>
    <w:rsid w:val="00EB2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5E27B"/>
  <w15:chartTrackingRefBased/>
  <w15:docId w15:val="{7AFFB26C-A49D-4E36-A120-A53D66E6C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280F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280F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280F"/>
    <w:pPr>
      <w:keepNext/>
      <w:keepLines/>
      <w:spacing w:before="40"/>
      <w:outlineLvl w:val="2"/>
    </w:pPr>
    <w:rPr>
      <w:rFonts w:eastAsiaTheme="majorEastAsia" w:cstheme="majorBidi"/>
      <w:b/>
      <w:i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B280F"/>
    <w:rPr>
      <w:rFonts w:ascii="Arial" w:eastAsiaTheme="majorEastAsia" w:hAnsi="Arial" w:cstheme="majorBidi"/>
      <w:b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B280F"/>
    <w:rPr>
      <w:rFonts w:ascii="Arial" w:eastAsiaTheme="majorEastAsia" w:hAnsi="Arial" w:cstheme="majorBidi"/>
      <w:b/>
      <w:i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A7F15B6D</Template>
  <TotalTime>14</TotalTime>
  <Pages>1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Curtis McNally</cp:lastModifiedBy>
  <cp:revision>2</cp:revision>
  <dcterms:created xsi:type="dcterms:W3CDTF">2019-11-04T20:36:00Z</dcterms:created>
  <dcterms:modified xsi:type="dcterms:W3CDTF">2019-12-09T21:55:00Z</dcterms:modified>
</cp:coreProperties>
</file>