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03E" w:rsidRDefault="009A277B" w:rsidP="000B403E">
      <w:pPr>
        <w:pStyle w:val="ARCATTitle"/>
        <w:ind w:right="144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55521" cy="1241054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PCP_AF_logo_gr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521" cy="1241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A5FBE" w:rsidRDefault="000A5FBE" w:rsidP="000B403E">
      <w:pPr>
        <w:pStyle w:val="ARCATTitle"/>
        <w:ind w:right="1440"/>
        <w:rPr>
          <w:sz w:val="20"/>
          <w:szCs w:val="20"/>
        </w:rPr>
      </w:pPr>
    </w:p>
    <w:p w:rsidR="00AC64C5" w:rsidRDefault="00AC64C5" w:rsidP="005E71AA">
      <w:pPr>
        <w:pStyle w:val="ARCATTitle"/>
        <w:ind w:right="1440"/>
        <w:rPr>
          <w:sz w:val="20"/>
          <w:szCs w:val="20"/>
        </w:rPr>
      </w:pPr>
    </w:p>
    <w:p w:rsidR="00AE23E4" w:rsidRDefault="00AE23E4" w:rsidP="005E71AA">
      <w:pPr>
        <w:pStyle w:val="ARCATTitle"/>
        <w:ind w:right="1440"/>
        <w:rPr>
          <w:sz w:val="20"/>
          <w:szCs w:val="20"/>
        </w:rPr>
      </w:pPr>
    </w:p>
    <w:p w:rsidR="009A277B" w:rsidRDefault="009A277B" w:rsidP="005E71AA">
      <w:pPr>
        <w:pStyle w:val="ARCATTitle"/>
        <w:ind w:right="1440"/>
        <w:rPr>
          <w:sz w:val="20"/>
          <w:szCs w:val="20"/>
        </w:rPr>
      </w:pPr>
    </w:p>
    <w:p w:rsidR="009A277B" w:rsidRDefault="009A277B" w:rsidP="005E71AA">
      <w:pPr>
        <w:pStyle w:val="ARCATTitle"/>
        <w:ind w:right="1440"/>
        <w:rPr>
          <w:sz w:val="20"/>
          <w:szCs w:val="20"/>
        </w:rPr>
      </w:pPr>
    </w:p>
    <w:p w:rsidR="009A277B" w:rsidRDefault="009A277B" w:rsidP="005E71AA">
      <w:pPr>
        <w:pStyle w:val="ARCATTitle"/>
        <w:ind w:right="1440"/>
        <w:rPr>
          <w:sz w:val="20"/>
          <w:szCs w:val="20"/>
        </w:rPr>
      </w:pPr>
    </w:p>
    <w:p w:rsidR="00E005FA" w:rsidRDefault="00E005FA" w:rsidP="005E71AA">
      <w:pPr>
        <w:pStyle w:val="ARCATTitle"/>
        <w:ind w:right="1440"/>
        <w:rPr>
          <w:sz w:val="20"/>
          <w:szCs w:val="20"/>
        </w:rPr>
      </w:pPr>
    </w:p>
    <w:p w:rsidR="00E005FA" w:rsidRDefault="006C0AFD" w:rsidP="005E71AA">
      <w:pPr>
        <w:pStyle w:val="ARCATTitle"/>
        <w:ind w:right="1440"/>
        <w:rPr>
          <w:sz w:val="20"/>
          <w:szCs w:val="20"/>
        </w:rPr>
      </w:pPr>
      <w:r>
        <w:rPr>
          <w:noProof/>
          <w:sz w:val="20"/>
          <w:szCs w:val="2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0;width:395.15pt;height:206.55pt;z-index:251662336;mso-position-horizontal:center;mso-position-horizontal-relative:margin;mso-position-vertical:center;mso-position-vertical-relative:margin">
            <v:imagedata r:id="rId9" o:title="" gain="45875f" blacklevel="9830f"/>
            <w10:wrap type="square" anchorx="margin" anchory="margin"/>
          </v:shape>
          <o:OLEObject Type="Embed" ProgID="Acrobat.Document.DC" ShapeID="_x0000_s1027" DrawAspect="Content" ObjectID="_1633509556" r:id="rId10"/>
        </w:object>
      </w:r>
    </w:p>
    <w:p w:rsidR="00EC4970" w:rsidRDefault="00EC4970" w:rsidP="005E71AA">
      <w:pPr>
        <w:pStyle w:val="ARCATTitle"/>
        <w:ind w:right="1440"/>
        <w:rPr>
          <w:sz w:val="20"/>
          <w:szCs w:val="20"/>
        </w:rPr>
      </w:pPr>
    </w:p>
    <w:p w:rsidR="00EC4970" w:rsidRDefault="00EC4970" w:rsidP="005E71AA">
      <w:pPr>
        <w:pStyle w:val="ARCATTitle"/>
        <w:ind w:right="1440"/>
        <w:rPr>
          <w:sz w:val="20"/>
          <w:szCs w:val="20"/>
        </w:rPr>
      </w:pPr>
    </w:p>
    <w:p w:rsidR="00EC4970" w:rsidRDefault="00EC4970" w:rsidP="005E71AA">
      <w:pPr>
        <w:pStyle w:val="ARCATTitle"/>
        <w:ind w:right="1440"/>
        <w:rPr>
          <w:sz w:val="20"/>
          <w:szCs w:val="20"/>
        </w:rPr>
      </w:pPr>
    </w:p>
    <w:p w:rsidR="00AC64C5" w:rsidRDefault="00AC64C5" w:rsidP="005E71AA">
      <w:pPr>
        <w:pStyle w:val="ARCATTitle"/>
        <w:ind w:right="1440"/>
        <w:rPr>
          <w:sz w:val="20"/>
          <w:szCs w:val="20"/>
        </w:rPr>
      </w:pPr>
    </w:p>
    <w:p w:rsidR="00AC64C5" w:rsidRDefault="00AC64C5" w:rsidP="005E71AA">
      <w:pPr>
        <w:pStyle w:val="ARCATTitle"/>
        <w:ind w:right="1440"/>
        <w:rPr>
          <w:sz w:val="20"/>
          <w:szCs w:val="20"/>
        </w:rPr>
      </w:pPr>
    </w:p>
    <w:p w:rsidR="00AC64C5" w:rsidRDefault="00AC64C5" w:rsidP="005E71AA">
      <w:pPr>
        <w:pStyle w:val="ARCATTitle"/>
        <w:ind w:right="1440"/>
        <w:rPr>
          <w:sz w:val="20"/>
          <w:szCs w:val="20"/>
        </w:rPr>
      </w:pPr>
    </w:p>
    <w:p w:rsidR="00E005FA" w:rsidRDefault="00E005FA" w:rsidP="005E71AA">
      <w:pPr>
        <w:pStyle w:val="ARCATTitle"/>
        <w:ind w:right="1440"/>
        <w:rPr>
          <w:sz w:val="20"/>
          <w:szCs w:val="20"/>
        </w:rPr>
      </w:pPr>
    </w:p>
    <w:p w:rsidR="00E005FA" w:rsidRDefault="00E005FA" w:rsidP="005E71AA">
      <w:pPr>
        <w:pStyle w:val="ARCATTitle"/>
        <w:ind w:right="1440"/>
        <w:rPr>
          <w:sz w:val="20"/>
          <w:szCs w:val="20"/>
        </w:rPr>
      </w:pPr>
    </w:p>
    <w:p w:rsidR="00E005FA" w:rsidRDefault="006C0AFD" w:rsidP="005E71AA">
      <w:pPr>
        <w:pStyle w:val="ARCATTitle"/>
        <w:ind w:right="1440"/>
        <w:rPr>
          <w:sz w:val="20"/>
          <w:szCs w:val="20"/>
        </w:rPr>
      </w:pPr>
      <w:r>
        <w:rPr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3951515</wp:posOffset>
                </wp:positionH>
                <wp:positionV relativeFrom="margin">
                  <wp:align>center</wp:align>
                </wp:positionV>
                <wp:extent cx="4106498" cy="579120"/>
                <wp:effectExtent l="0" t="8255" r="635" b="6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 flipH="1">
                          <a:off x="0" y="0"/>
                          <a:ext cx="4106498" cy="579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C0AFD" w:rsidRPr="006C0AFD" w:rsidRDefault="006C0AFD" w:rsidP="006C0AF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</w:pPr>
                            <w:r w:rsidRPr="006C0AFD"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11.15pt;margin-top:0;width:323.35pt;height:45.6pt;rotation:9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" fillcolor="white [3201]" stroked="f" strokeweight=".5pt">
                <v:textbox>
                  <w:txbxContent>
                    <w:p w:rsidR="006C0AFD" w:rsidRPr="006C0AFD" w:rsidRDefault="006C0AFD" w:rsidP="006C0AFD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</w:pPr>
                      <w:r w:rsidRPr="006C0AFD"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>SPECIFICATIONS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E005FA" w:rsidRDefault="00E005FA" w:rsidP="005E71AA">
      <w:pPr>
        <w:pStyle w:val="ARCATTitle"/>
        <w:ind w:right="1440"/>
        <w:rPr>
          <w:sz w:val="20"/>
          <w:szCs w:val="20"/>
        </w:rPr>
      </w:pPr>
    </w:p>
    <w:p w:rsidR="009A277B" w:rsidRDefault="009A277B" w:rsidP="000B403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44"/>
          <w:szCs w:val="44"/>
        </w:rPr>
      </w:pPr>
    </w:p>
    <w:p w:rsidR="009A277B" w:rsidRDefault="009A277B" w:rsidP="000B403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44"/>
          <w:szCs w:val="44"/>
        </w:rPr>
      </w:pPr>
    </w:p>
    <w:p w:rsidR="009A277B" w:rsidRDefault="009A277B" w:rsidP="000B403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44"/>
          <w:szCs w:val="44"/>
        </w:rPr>
      </w:pPr>
    </w:p>
    <w:p w:rsidR="009A277B" w:rsidRDefault="009A277B" w:rsidP="000B403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44"/>
          <w:szCs w:val="44"/>
        </w:rPr>
      </w:pPr>
    </w:p>
    <w:p w:rsidR="009A277B" w:rsidRDefault="009A277B" w:rsidP="000B403E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sz w:val="44"/>
          <w:szCs w:val="44"/>
        </w:rPr>
      </w:pPr>
    </w:p>
    <w:p w:rsidR="009A277B" w:rsidRDefault="009A277B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44"/>
          <w:szCs w:val="44"/>
        </w:rPr>
      </w:pPr>
    </w:p>
    <w:p w:rsidR="00AC64C5" w:rsidRDefault="00EC4970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>[</w:t>
      </w:r>
      <w:r w:rsidR="000E70E2">
        <w:rPr>
          <w:rFonts w:ascii="Arial" w:hAnsi="Arial" w:cs="Arial"/>
          <w:b/>
          <w:bCs/>
          <w:sz w:val="44"/>
          <w:szCs w:val="44"/>
        </w:rPr>
        <w:t>PROJECT TITLE]</w:t>
      </w:r>
      <w:bookmarkStart w:id="0" w:name="_GoBack"/>
      <w:bookmarkEnd w:id="0"/>
    </w:p>
    <w:p w:rsidR="009F4AA6" w:rsidRDefault="009F4AA6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  <w:r w:rsidRPr="009F4AA6">
        <w:rPr>
          <w:rFonts w:ascii="Arial" w:hAnsi="Arial" w:cs="Arial"/>
          <w:b/>
          <w:bCs/>
          <w:sz w:val="32"/>
          <w:szCs w:val="32"/>
        </w:rPr>
        <w:t>M</w:t>
      </w:r>
      <w:r w:rsidR="00F42010">
        <w:rPr>
          <w:rFonts w:ascii="Arial" w:hAnsi="Arial" w:cs="Arial"/>
          <w:b/>
          <w:bCs/>
          <w:sz w:val="32"/>
          <w:szCs w:val="32"/>
        </w:rPr>
        <w:t>AJ</w:t>
      </w:r>
      <w:r w:rsidRPr="009F4AA6">
        <w:rPr>
          <w:rFonts w:ascii="Arial" w:hAnsi="Arial" w:cs="Arial"/>
          <w:b/>
          <w:bCs/>
          <w:sz w:val="32"/>
          <w:szCs w:val="32"/>
        </w:rPr>
        <w:t xml:space="preserve"> </w:t>
      </w:r>
      <w:r w:rsidR="00AA76DD">
        <w:rPr>
          <w:rFonts w:ascii="Arial" w:hAnsi="Arial" w:cs="Arial"/>
          <w:b/>
          <w:bCs/>
          <w:sz w:val="32"/>
          <w:szCs w:val="32"/>
        </w:rPr>
        <w:t>[Project Number]</w:t>
      </w:r>
    </w:p>
    <w:p w:rsidR="006C0AFD" w:rsidRDefault="006C0AFD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6C0AFD" w:rsidRDefault="006C0AFD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6C0AFD" w:rsidRDefault="006C0AFD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32"/>
          <w:szCs w:val="32"/>
        </w:rPr>
      </w:pPr>
    </w:p>
    <w:p w:rsidR="006C0AFD" w:rsidRPr="006C0AFD" w:rsidRDefault="006C0AFD" w:rsidP="009A277B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40"/>
          <w:szCs w:val="40"/>
        </w:rPr>
      </w:pPr>
      <w:r w:rsidRPr="006C0AFD">
        <w:rPr>
          <w:rFonts w:ascii="Arial" w:hAnsi="Arial" w:cs="Arial"/>
          <w:b/>
          <w:bCs/>
          <w:sz w:val="40"/>
          <w:szCs w:val="40"/>
        </w:rPr>
        <w:t xml:space="preserve">VOLUME </w:t>
      </w:r>
      <w:r>
        <w:rPr>
          <w:rFonts w:ascii="Arial" w:hAnsi="Arial" w:cs="Arial"/>
          <w:b/>
          <w:bCs/>
          <w:sz w:val="40"/>
          <w:szCs w:val="40"/>
        </w:rPr>
        <w:t>1 of 2</w:t>
      </w:r>
    </w:p>
    <w:p w:rsidR="00645F86" w:rsidRDefault="00645F86" w:rsidP="009A277B">
      <w:pPr>
        <w:pStyle w:val="ARCATTitle"/>
        <w:ind w:left="1440" w:right="1440"/>
        <w:rPr>
          <w:bCs/>
        </w:rPr>
      </w:pPr>
    </w:p>
    <w:p w:rsidR="006C0AFD" w:rsidRDefault="006C0AFD" w:rsidP="009A277B">
      <w:pPr>
        <w:pStyle w:val="ARCATTitle"/>
        <w:ind w:left="1440" w:right="1440"/>
        <w:rPr>
          <w:bCs/>
        </w:rPr>
      </w:pPr>
    </w:p>
    <w:p w:rsidR="006C0AFD" w:rsidRDefault="006C0AFD" w:rsidP="009A277B">
      <w:pPr>
        <w:pStyle w:val="ARCATTitle"/>
        <w:ind w:left="1440" w:right="1440"/>
        <w:rPr>
          <w:bCs/>
        </w:rPr>
      </w:pPr>
    </w:p>
    <w:p w:rsidR="00EC4BC2" w:rsidRPr="000B403E" w:rsidRDefault="00EC4BC2" w:rsidP="000B403E"/>
    <w:p w:rsidR="00AC64C5" w:rsidRPr="000B403E" w:rsidRDefault="00AC64C5" w:rsidP="000B403E"/>
    <w:p w:rsidR="00AC64C5" w:rsidRPr="000B403E" w:rsidRDefault="00AC64C5" w:rsidP="000B403E"/>
    <w:p w:rsidR="00AC64C5" w:rsidRPr="000B403E" w:rsidRDefault="00AC64C5" w:rsidP="000B403E"/>
    <w:p w:rsidR="00AC64C5" w:rsidRPr="000B403E" w:rsidRDefault="00AC64C5" w:rsidP="000B403E"/>
    <w:p w:rsidR="00AC64C5" w:rsidRDefault="00AC64C5" w:rsidP="000B403E"/>
    <w:p w:rsidR="00AC64C5" w:rsidRDefault="00AC64C5" w:rsidP="000B403E"/>
    <w:p w:rsidR="00AC64C5" w:rsidRDefault="00AC64C5" w:rsidP="000B403E"/>
    <w:p w:rsidR="00AC64C5" w:rsidRDefault="00AC64C5" w:rsidP="000B403E"/>
    <w:p w:rsidR="00AC64C5" w:rsidRDefault="00AC64C5" w:rsidP="00AC64C5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C64C5" w:rsidRDefault="00AC64C5" w:rsidP="00AE44E6">
      <w:pPr>
        <w:jc w:val="center"/>
      </w:pPr>
    </w:p>
    <w:p w:rsidR="00AA76DD" w:rsidRDefault="00AA76DD" w:rsidP="00AE44E6">
      <w:pPr>
        <w:jc w:val="center"/>
      </w:pPr>
    </w:p>
    <w:p w:rsidR="00AE44E6" w:rsidRPr="00FC297C" w:rsidRDefault="00AE44E6" w:rsidP="00AE44E6">
      <w:pPr>
        <w:jc w:val="center"/>
        <w:rPr>
          <w:i/>
          <w:sz w:val="20"/>
          <w:szCs w:val="20"/>
        </w:rPr>
      </w:pPr>
      <w:r w:rsidRPr="00FC297C">
        <w:rPr>
          <w:i/>
          <w:sz w:val="20"/>
          <w:szCs w:val="20"/>
        </w:rPr>
        <w:t>THIS PAGE INTENTIONALLY BLANK</w:t>
      </w:r>
    </w:p>
    <w:p w:rsidR="00FC297C" w:rsidRDefault="00FC297C" w:rsidP="00CD5843">
      <w:pPr>
        <w:autoSpaceDE w:val="0"/>
        <w:autoSpaceDN w:val="0"/>
        <w:adjustRightInd w:val="0"/>
        <w:ind w:left="720"/>
        <w:jc w:val="center"/>
        <w:rPr>
          <w:sz w:val="20"/>
          <w:szCs w:val="20"/>
        </w:rPr>
      </w:pPr>
    </w:p>
    <w:p w:rsidR="00AE44E6" w:rsidRPr="00FC297C" w:rsidRDefault="00AE44E6" w:rsidP="00FC297C">
      <w:pPr>
        <w:jc w:val="center"/>
        <w:rPr>
          <w:sz w:val="20"/>
          <w:szCs w:val="20"/>
        </w:rPr>
      </w:pPr>
    </w:p>
    <w:sectPr w:rsidR="00AE44E6" w:rsidRPr="00FC297C" w:rsidSect="00D96F2C">
      <w:headerReference w:type="default" r:id="rId11"/>
      <w:footerReference w:type="default" r:id="rId12"/>
      <w:type w:val="continuous"/>
      <w:pgSz w:w="12240" w:h="15840" w:code="1"/>
      <w:pgMar w:top="1440" w:right="1440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4182" w:rsidRDefault="00F54182">
      <w:r>
        <w:separator/>
      </w:r>
    </w:p>
  </w:endnote>
  <w:endnote w:type="continuationSeparator" w:id="0">
    <w:p w:rsidR="00F54182" w:rsidRDefault="00F5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297C" w:rsidRPr="009A277B" w:rsidRDefault="006C0AFD" w:rsidP="009A277B">
    <w:pPr>
      <w:tabs>
        <w:tab w:val="center" w:pos="4680"/>
        <w:tab w:val="right" w:pos="9360"/>
      </w:tabs>
      <w:jc w:val="both"/>
      <w:rPr>
        <w:rFonts w:asciiTheme="minorHAnsi" w:hAnsiTheme="minorHAnsi" w:cstheme="minorHAnsi"/>
        <w:b/>
        <w:spacing w:val="-2"/>
        <w:sz w:val="22"/>
        <w:szCs w:val="22"/>
      </w:rPr>
    </w:pPr>
    <w:sdt>
      <w:sdtPr>
        <w:rPr>
          <w:rFonts w:asciiTheme="minorHAnsi" w:hAnsiTheme="minorHAnsi" w:cstheme="minorHAnsi"/>
          <w:b/>
          <w:spacing w:val="-2"/>
          <w:sz w:val="22"/>
          <w:szCs w:val="22"/>
        </w:rPr>
        <w:alias w:val="Title"/>
        <w:tag w:val=""/>
        <w:id w:val="1384902915"/>
        <w:placeholder>
          <w:docPart w:val="46E9C6BE924B4DE99045753AC429238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A277B">
          <w:rPr>
            <w:rFonts w:asciiTheme="minorHAnsi" w:hAnsiTheme="minorHAnsi" w:cstheme="minorHAnsi"/>
            <w:b/>
            <w:spacing w:val="-2"/>
            <w:sz w:val="22"/>
            <w:szCs w:val="22"/>
          </w:rPr>
          <w:t>PROJECT MANUAL COVER PAGE</w:t>
        </w:r>
      </w:sdtContent>
    </w:sdt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 xml:space="preserve"> </w: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ab/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ab/>
    </w:r>
    <w:sdt>
      <w:sdtPr>
        <w:rPr>
          <w:rFonts w:asciiTheme="minorHAnsi" w:hAnsiTheme="minorHAnsi" w:cstheme="minorHAnsi"/>
          <w:b/>
          <w:spacing w:val="-2"/>
          <w:sz w:val="22"/>
          <w:szCs w:val="22"/>
        </w:rPr>
        <w:alias w:val="Subject"/>
        <w:tag w:val=""/>
        <w:id w:val="585964356"/>
        <w:placeholder>
          <w:docPart w:val="E1802380168C4670B8EAC7C2FFA997A0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9A277B">
          <w:rPr>
            <w:rFonts w:asciiTheme="minorHAnsi" w:hAnsiTheme="minorHAnsi" w:cstheme="minorHAnsi"/>
            <w:b/>
            <w:spacing w:val="-2"/>
            <w:sz w:val="22"/>
            <w:szCs w:val="22"/>
          </w:rPr>
          <w:t>00 00 01</w:t>
        </w:r>
      </w:sdtContent>
    </w:sdt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t xml:space="preserve"> - </w: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begin"/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instrText xml:space="preserve"> PAGE  \* Arabic  \* MERGEFORMAT </w:instrTex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separate"/>
    </w:r>
    <w:r>
      <w:rPr>
        <w:rFonts w:asciiTheme="minorHAnsi" w:hAnsiTheme="minorHAnsi" w:cstheme="minorHAnsi"/>
        <w:b/>
        <w:noProof/>
        <w:spacing w:val="-2"/>
        <w:sz w:val="22"/>
        <w:szCs w:val="22"/>
      </w:rPr>
      <w:t>2</w:t>
    </w:r>
    <w:r w:rsidR="009A277B" w:rsidRPr="004F25D3">
      <w:rPr>
        <w:rFonts w:asciiTheme="minorHAnsi" w:hAnsiTheme="minorHAnsi" w:cstheme="minorHAnsi"/>
        <w:b/>
        <w:spacing w:val="-2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4182" w:rsidRDefault="00F54182">
      <w:r>
        <w:separator/>
      </w:r>
    </w:p>
  </w:footnote>
  <w:footnote w:type="continuationSeparator" w:id="0">
    <w:p w:rsidR="00F54182" w:rsidRDefault="00F54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77B" w:rsidRPr="004F25D3" w:rsidRDefault="009A277B" w:rsidP="009A277B">
    <w:pPr>
      <w:tabs>
        <w:tab w:val="right" w:pos="9360"/>
      </w:tabs>
      <w:jc w:val="both"/>
      <w:rPr>
        <w:rFonts w:asciiTheme="minorHAnsi" w:hAnsiTheme="minorHAnsi" w:cstheme="minorHAnsi"/>
        <w:iCs/>
        <w:spacing w:val="-2"/>
        <w:sz w:val="22"/>
        <w:szCs w:val="22"/>
      </w:rPr>
    </w:pPr>
    <w:r w:rsidRPr="004F25D3">
      <w:rPr>
        <w:rFonts w:asciiTheme="minorHAnsi" w:hAnsiTheme="minorHAnsi" w:cstheme="minorHAnsi"/>
        <w:spacing w:val="-2"/>
        <w:sz w:val="22"/>
        <w:szCs w:val="22"/>
      </w:rPr>
      <w:t>California Polytechnic State University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tab/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begin"/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instrText xml:space="preserve"> SAVEDATE  \@ "MMMM d, yyyy"  \* MERGEFORMAT </w:instrTex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separate"/>
    </w:r>
    <w:r w:rsidR="006C0AFD">
      <w:rPr>
        <w:rFonts w:asciiTheme="minorHAnsi" w:hAnsiTheme="minorHAnsi" w:cstheme="minorHAnsi"/>
        <w:i/>
        <w:iCs/>
        <w:noProof/>
        <w:spacing w:val="-2"/>
        <w:sz w:val="22"/>
        <w:szCs w:val="22"/>
      </w:rPr>
      <w:t>October 25, 2019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fldChar w:fldCharType="end"/>
    </w:r>
  </w:p>
  <w:p w:rsidR="00FC297C" w:rsidRPr="009A277B" w:rsidRDefault="009A277B" w:rsidP="009A277B">
    <w:pPr>
      <w:tabs>
        <w:tab w:val="right" w:pos="9360"/>
      </w:tabs>
      <w:jc w:val="both"/>
      <w:rPr>
        <w:rFonts w:asciiTheme="minorHAnsi" w:hAnsiTheme="minorHAnsi" w:cstheme="minorHAnsi"/>
        <w:spacing w:val="-2"/>
        <w:sz w:val="22"/>
        <w:szCs w:val="22"/>
      </w:rPr>
    </w:pPr>
    <w:r w:rsidRPr="004F25D3">
      <w:rPr>
        <w:rFonts w:asciiTheme="minorHAnsi" w:hAnsiTheme="minorHAnsi" w:cstheme="minorHAnsi"/>
        <w:spacing w:val="-2"/>
        <w:sz w:val="22"/>
        <w:szCs w:val="22"/>
      </w:rPr>
      <w:t xml:space="preserve"> [</w:t>
    </w:r>
    <w:proofErr w:type="gramStart"/>
    <w:r w:rsidRPr="004F25D3">
      <w:rPr>
        <w:rFonts w:asciiTheme="minorHAnsi" w:hAnsiTheme="minorHAnsi" w:cstheme="minorHAnsi"/>
        <w:spacing w:val="-2"/>
        <w:sz w:val="22"/>
        <w:szCs w:val="22"/>
      </w:rPr>
      <w:t>project</w:t>
    </w:r>
    <w:proofErr w:type="gramEnd"/>
    <w:r w:rsidRPr="004F25D3">
      <w:rPr>
        <w:rFonts w:asciiTheme="minorHAnsi" w:hAnsiTheme="minorHAnsi" w:cstheme="minorHAnsi"/>
        <w:spacing w:val="-2"/>
        <w:sz w:val="22"/>
        <w:szCs w:val="22"/>
      </w:rPr>
      <w:t xml:space="preserve"> title] [</w:t>
    </w:r>
    <w:proofErr w:type="gramStart"/>
    <w:r w:rsidRPr="004F25D3">
      <w:rPr>
        <w:rFonts w:asciiTheme="minorHAnsi" w:hAnsiTheme="minorHAnsi" w:cstheme="minorHAnsi"/>
        <w:spacing w:val="-2"/>
        <w:sz w:val="22"/>
        <w:szCs w:val="22"/>
      </w:rPr>
      <w:t>project</w:t>
    </w:r>
    <w:proofErr w:type="gramEnd"/>
    <w:r w:rsidRPr="004F25D3">
      <w:rPr>
        <w:rFonts w:asciiTheme="minorHAnsi" w:hAnsiTheme="minorHAnsi" w:cstheme="minorHAnsi"/>
        <w:spacing w:val="-2"/>
        <w:sz w:val="22"/>
        <w:szCs w:val="22"/>
      </w:rPr>
      <w:t xml:space="preserve"> #]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t xml:space="preserve"> </w:t>
    </w:r>
    <w:r w:rsidRPr="004F25D3">
      <w:rPr>
        <w:rFonts w:asciiTheme="minorHAnsi" w:hAnsiTheme="minorHAnsi" w:cstheme="minorHAnsi"/>
        <w:i/>
        <w:iCs/>
        <w:spacing w:val="-2"/>
        <w:sz w:val="22"/>
        <w:szCs w:val="22"/>
      </w:rPr>
      <w:tab/>
      <w:t>NOT FOR USE WITHOUT EDITING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nothing"/>
      <w:lvlText w:val="PART  %1"/>
      <w:lvlJc w:val="left"/>
      <w:rPr>
        <w:rFonts w:cs="Times New Roman"/>
      </w:rPr>
    </w:lvl>
    <w:lvl w:ilvl="1">
      <w:start w:val="1"/>
      <w:numFmt w:val="decimal"/>
      <w:suff w:val="nothing"/>
      <w:lvlText w:val="%1.%2 "/>
      <w:lvlJc w:val="left"/>
      <w:rPr>
        <w:rFonts w:cs="Times New Roman"/>
      </w:rPr>
    </w:lvl>
    <w:lvl w:ilvl="2">
      <w:start w:val="1"/>
      <w:numFmt w:val="upperLetter"/>
      <w:suff w:val="nothing"/>
      <w:lvlText w:val="%3."/>
      <w:lvlJc w:val="lef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lowerLetter"/>
      <w:suff w:val="nothing"/>
      <w:lvlText w:val="%5."/>
      <w:lvlJc w:val="left"/>
      <w:rPr>
        <w:rFonts w:cs="Times New Roman"/>
      </w:rPr>
    </w:lvl>
    <w:lvl w:ilvl="5">
      <w:start w:val="1"/>
      <w:numFmt w:val="decimal"/>
      <w:suff w:val="nothing"/>
      <w:lvlText w:val="%6)"/>
      <w:lvlJc w:val="left"/>
      <w:rPr>
        <w:rFonts w:cs="Times New Roman"/>
      </w:rPr>
    </w:lvl>
    <w:lvl w:ilvl="6">
      <w:start w:val="1"/>
      <w:numFmt w:val="lowerLetter"/>
      <w:suff w:val="nothing"/>
      <w:lvlText w:val="%7)"/>
      <w:lvlJc w:val="left"/>
      <w:rPr>
        <w:rFonts w:cs="Times New Roman"/>
      </w:rPr>
    </w:lvl>
    <w:lvl w:ilvl="7">
      <w:start w:val="1"/>
      <w:numFmt w:val="decimal"/>
      <w:suff w:val="nothing"/>
      <w:lvlText w:val="%8)"/>
      <w:lvlJc w:val="left"/>
      <w:rPr>
        <w:rFonts w:cs="Times New Roman"/>
      </w:rPr>
    </w:lvl>
    <w:lvl w:ilvl="8">
      <w:start w:val="1"/>
      <w:numFmt w:val="lowerLetter"/>
      <w:suff w:val="nothing"/>
      <w:lvlText w:val="%9)"/>
      <w:lvlJc w:val="left"/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7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8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1314"/>
    <w:rsid w:val="000022E4"/>
    <w:rsid w:val="00012468"/>
    <w:rsid w:val="00013B47"/>
    <w:rsid w:val="0001433D"/>
    <w:rsid w:val="00044EC0"/>
    <w:rsid w:val="00045BE4"/>
    <w:rsid w:val="00055AC5"/>
    <w:rsid w:val="00066F36"/>
    <w:rsid w:val="00081314"/>
    <w:rsid w:val="0009009B"/>
    <w:rsid w:val="000A5FBE"/>
    <w:rsid w:val="000B403E"/>
    <w:rsid w:val="000C0C1B"/>
    <w:rsid w:val="000E384A"/>
    <w:rsid w:val="000E4A9F"/>
    <w:rsid w:val="000E70E2"/>
    <w:rsid w:val="00114C90"/>
    <w:rsid w:val="00122A12"/>
    <w:rsid w:val="00150648"/>
    <w:rsid w:val="00157E93"/>
    <w:rsid w:val="0018738F"/>
    <w:rsid w:val="0019469A"/>
    <w:rsid w:val="001A2AC4"/>
    <w:rsid w:val="001B0DE7"/>
    <w:rsid w:val="0025058F"/>
    <w:rsid w:val="002513BD"/>
    <w:rsid w:val="00254872"/>
    <w:rsid w:val="00263902"/>
    <w:rsid w:val="00281AB3"/>
    <w:rsid w:val="00286F6E"/>
    <w:rsid w:val="0029223D"/>
    <w:rsid w:val="00292B5D"/>
    <w:rsid w:val="002A0368"/>
    <w:rsid w:val="002B0E0B"/>
    <w:rsid w:val="002B1594"/>
    <w:rsid w:val="002B1A07"/>
    <w:rsid w:val="002B1CF3"/>
    <w:rsid w:val="002B6BEF"/>
    <w:rsid w:val="00306D9D"/>
    <w:rsid w:val="003215C8"/>
    <w:rsid w:val="0034117F"/>
    <w:rsid w:val="00351314"/>
    <w:rsid w:val="003A1665"/>
    <w:rsid w:val="003D6FA1"/>
    <w:rsid w:val="003F3B7B"/>
    <w:rsid w:val="00451D0E"/>
    <w:rsid w:val="00467D56"/>
    <w:rsid w:val="00486607"/>
    <w:rsid w:val="004972E9"/>
    <w:rsid w:val="004A7E38"/>
    <w:rsid w:val="004B1822"/>
    <w:rsid w:val="004C670C"/>
    <w:rsid w:val="004D02EB"/>
    <w:rsid w:val="004D6227"/>
    <w:rsid w:val="004E5083"/>
    <w:rsid w:val="00526303"/>
    <w:rsid w:val="0053010D"/>
    <w:rsid w:val="005928FC"/>
    <w:rsid w:val="005C5305"/>
    <w:rsid w:val="005C6A29"/>
    <w:rsid w:val="005E3883"/>
    <w:rsid w:val="005E71AA"/>
    <w:rsid w:val="005F61E5"/>
    <w:rsid w:val="005F75A3"/>
    <w:rsid w:val="00604D3E"/>
    <w:rsid w:val="00645F86"/>
    <w:rsid w:val="00652BBE"/>
    <w:rsid w:val="0065526C"/>
    <w:rsid w:val="00663BF9"/>
    <w:rsid w:val="00682955"/>
    <w:rsid w:val="006A6B70"/>
    <w:rsid w:val="006A7789"/>
    <w:rsid w:val="006C01D8"/>
    <w:rsid w:val="006C0AFD"/>
    <w:rsid w:val="00707118"/>
    <w:rsid w:val="00715FE7"/>
    <w:rsid w:val="00735E66"/>
    <w:rsid w:val="00784692"/>
    <w:rsid w:val="007A52B3"/>
    <w:rsid w:val="007C5B9E"/>
    <w:rsid w:val="007D2722"/>
    <w:rsid w:val="007D3E42"/>
    <w:rsid w:val="008061A4"/>
    <w:rsid w:val="008165E8"/>
    <w:rsid w:val="008439BE"/>
    <w:rsid w:val="008618DA"/>
    <w:rsid w:val="00872A44"/>
    <w:rsid w:val="00876C7D"/>
    <w:rsid w:val="008817F6"/>
    <w:rsid w:val="00885D8D"/>
    <w:rsid w:val="0089026E"/>
    <w:rsid w:val="008A2BE7"/>
    <w:rsid w:val="008A395B"/>
    <w:rsid w:val="008A3B9F"/>
    <w:rsid w:val="008A789B"/>
    <w:rsid w:val="008C18D3"/>
    <w:rsid w:val="008D4C91"/>
    <w:rsid w:val="008D6386"/>
    <w:rsid w:val="00906BEF"/>
    <w:rsid w:val="00916D4E"/>
    <w:rsid w:val="0094407E"/>
    <w:rsid w:val="0095768E"/>
    <w:rsid w:val="009A277B"/>
    <w:rsid w:val="009A5277"/>
    <w:rsid w:val="009D57AD"/>
    <w:rsid w:val="009F4AA6"/>
    <w:rsid w:val="00A22339"/>
    <w:rsid w:val="00A23EFC"/>
    <w:rsid w:val="00A24F94"/>
    <w:rsid w:val="00A26192"/>
    <w:rsid w:val="00A37917"/>
    <w:rsid w:val="00A57F2C"/>
    <w:rsid w:val="00A7384D"/>
    <w:rsid w:val="00A74342"/>
    <w:rsid w:val="00AA76DD"/>
    <w:rsid w:val="00AC6007"/>
    <w:rsid w:val="00AC64C5"/>
    <w:rsid w:val="00AC7ADF"/>
    <w:rsid w:val="00AD7FFE"/>
    <w:rsid w:val="00AE0315"/>
    <w:rsid w:val="00AE23E4"/>
    <w:rsid w:val="00AE44E6"/>
    <w:rsid w:val="00AF6D5D"/>
    <w:rsid w:val="00B03EC9"/>
    <w:rsid w:val="00B24842"/>
    <w:rsid w:val="00B30FB4"/>
    <w:rsid w:val="00B42360"/>
    <w:rsid w:val="00B458F2"/>
    <w:rsid w:val="00B47367"/>
    <w:rsid w:val="00B66E1D"/>
    <w:rsid w:val="00B90816"/>
    <w:rsid w:val="00BD6AA6"/>
    <w:rsid w:val="00BE61BE"/>
    <w:rsid w:val="00BF3CB2"/>
    <w:rsid w:val="00C07716"/>
    <w:rsid w:val="00C24447"/>
    <w:rsid w:val="00C25629"/>
    <w:rsid w:val="00C33039"/>
    <w:rsid w:val="00C83C92"/>
    <w:rsid w:val="00C86969"/>
    <w:rsid w:val="00C927D5"/>
    <w:rsid w:val="00CA1CA7"/>
    <w:rsid w:val="00CD5843"/>
    <w:rsid w:val="00CD6F9F"/>
    <w:rsid w:val="00D03517"/>
    <w:rsid w:val="00D05B09"/>
    <w:rsid w:val="00D14D41"/>
    <w:rsid w:val="00D5653D"/>
    <w:rsid w:val="00D77CB2"/>
    <w:rsid w:val="00D84C46"/>
    <w:rsid w:val="00D85826"/>
    <w:rsid w:val="00D96F2C"/>
    <w:rsid w:val="00DE3F48"/>
    <w:rsid w:val="00DF16F4"/>
    <w:rsid w:val="00E005FA"/>
    <w:rsid w:val="00E41D64"/>
    <w:rsid w:val="00E549EC"/>
    <w:rsid w:val="00E5679F"/>
    <w:rsid w:val="00E569F8"/>
    <w:rsid w:val="00E66633"/>
    <w:rsid w:val="00E70358"/>
    <w:rsid w:val="00E74200"/>
    <w:rsid w:val="00EA023D"/>
    <w:rsid w:val="00EA172B"/>
    <w:rsid w:val="00EB2C80"/>
    <w:rsid w:val="00EB7B1E"/>
    <w:rsid w:val="00EC4970"/>
    <w:rsid w:val="00EC4BC2"/>
    <w:rsid w:val="00ED2EAD"/>
    <w:rsid w:val="00ED6463"/>
    <w:rsid w:val="00EE3CE3"/>
    <w:rsid w:val="00F0108C"/>
    <w:rsid w:val="00F1522C"/>
    <w:rsid w:val="00F235D5"/>
    <w:rsid w:val="00F25A0D"/>
    <w:rsid w:val="00F4107E"/>
    <w:rsid w:val="00F42010"/>
    <w:rsid w:val="00F44AD2"/>
    <w:rsid w:val="00F47F75"/>
    <w:rsid w:val="00F54182"/>
    <w:rsid w:val="00F71918"/>
    <w:rsid w:val="00FC0F9B"/>
    <w:rsid w:val="00FC297C"/>
    <w:rsid w:val="00FC415F"/>
    <w:rsid w:val="00FD52F5"/>
    <w:rsid w:val="00FD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ocId w14:val="7D33C710"/>
  <w14:defaultImageDpi w14:val="0"/>
  <w15:docId w15:val="{0D9A64D2-9003-46F7-BA26-C9880340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footer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108C"/>
    <w:pPr>
      <w:spacing w:after="0" w:line="240" w:lineRule="auto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0711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99"/>
    <w:qFormat/>
    <w:rsid w:val="000E4A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0711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8439B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Calibri"/>
      <w:b/>
      <w:bCs/>
      <w:i/>
      <w:iCs/>
      <w:sz w:val="26"/>
      <w:szCs w:val="26"/>
    </w:rPr>
  </w:style>
  <w:style w:type="paragraph" w:customStyle="1" w:styleId="ARCATNormal">
    <w:name w:val="ARCAT Norma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Part">
    <w:name w:val="ARCAT Par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Article">
    <w:name w:val="ARCAT Artic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Paragraph">
    <w:name w:val="ARCAT Paragraph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Para">
    <w:name w:val="ARCAT SubPara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1">
    <w:name w:val="ARCAT SubSub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2">
    <w:name w:val="ARCAT SubSub2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3">
    <w:name w:val="ARCAT SubSub3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4">
    <w:name w:val="ARCAT SubSub4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SubSub5">
    <w:name w:val="ARCAT SubSub5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header">
    <w:name w:val="ARCAT header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customStyle="1" w:styleId="ARCATfooter">
    <w:name w:val="ARCAT footer"/>
    <w:uiPriority w:val="99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hAnsi="Arial" w:cs="Arial"/>
      <w:sz w:val="24"/>
      <w:szCs w:val="24"/>
    </w:rPr>
  </w:style>
  <w:style w:type="paragraph" w:customStyle="1" w:styleId="ARCATnote">
    <w:name w:val="ARCAT note"/>
    <w:uiPriority w:val="99"/>
    <w:pPr>
      <w:widowControl w:val="0"/>
      <w:pBdr>
        <w:top w:val="dotted" w:sz="4" w:space="1" w:color="FF0000"/>
        <w:left w:val="dotted" w:sz="4" w:space="4" w:color="FF0000"/>
        <w:bottom w:val="dotted" w:sz="4" w:space="1" w:color="FF0000"/>
        <w:right w:val="dotted" w:sz="4" w:space="4" w:color="FF0000"/>
      </w:pBdr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vanish/>
      <w:sz w:val="20"/>
      <w:szCs w:val="20"/>
    </w:rPr>
  </w:style>
  <w:style w:type="paragraph" w:customStyle="1" w:styleId="ARCATTitle">
    <w:name w:val="ARCAT 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rsid w:val="0035131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rsid w:val="0035131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707118"/>
    <w:pPr>
      <w:jc w:val="both"/>
    </w:pPr>
    <w:rPr>
      <w:rFonts w:ascii="Arial" w:hAnsi="Arial" w:cs="Arial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99"/>
    <w:qFormat/>
    <w:rsid w:val="005E3883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5E3883"/>
    <w:pPr>
      <w:spacing w:before="100" w:beforeAutospacing="1" w:after="100" w:afterAutospacing="1"/>
    </w:pPr>
  </w:style>
  <w:style w:type="paragraph" w:customStyle="1" w:styleId="SCT">
    <w:name w:val="SCT"/>
    <w:basedOn w:val="Normal"/>
    <w:next w:val="Normal"/>
    <w:uiPriority w:val="99"/>
    <w:rsid w:val="00EA023D"/>
    <w:pPr>
      <w:suppressAutoHyphens/>
      <w:spacing w:before="240"/>
      <w:jc w:val="both"/>
    </w:pPr>
    <w:rPr>
      <w:sz w:val="22"/>
      <w:szCs w:val="22"/>
    </w:rPr>
  </w:style>
  <w:style w:type="character" w:customStyle="1" w:styleId="NUM">
    <w:name w:val="NUM"/>
    <w:basedOn w:val="DefaultParagraphFont"/>
    <w:uiPriority w:val="99"/>
    <w:rsid w:val="00EA023D"/>
    <w:rPr>
      <w:rFonts w:cs="Times New Roman"/>
    </w:rPr>
  </w:style>
  <w:style w:type="character" w:customStyle="1" w:styleId="NAM">
    <w:name w:val="NAM"/>
    <w:basedOn w:val="DefaultParagraphFont"/>
    <w:uiPriority w:val="99"/>
    <w:rsid w:val="00EA023D"/>
    <w:rPr>
      <w:rFonts w:cs="Times New Roman"/>
    </w:rPr>
  </w:style>
  <w:style w:type="table" w:styleId="TableGrid">
    <w:name w:val="Table Grid"/>
    <w:basedOn w:val="TableNormal"/>
    <w:uiPriority w:val="59"/>
    <w:locked/>
    <w:rsid w:val="00AC64C5"/>
    <w:pPr>
      <w:spacing w:after="0" w:line="240" w:lineRule="auto"/>
    </w:pPr>
    <w:rPr>
      <w:rFonts w:asciiTheme="minorHAnsi" w:eastAsiaTheme="minorEastAsia" w:hAnsiTheme="minorHAnsi" w:cstheme="minorBid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AE23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E23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7373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3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6E9C6BE924B4DE99045753AC4292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5B5975-5DAD-412D-9693-797BE67E52C3}"/>
      </w:docPartPr>
      <w:docPartBody>
        <w:p w:rsidR="008E0B1F" w:rsidRDefault="00B601F9" w:rsidP="00B601F9">
          <w:pPr>
            <w:pStyle w:val="46E9C6BE924B4DE99045753AC429238F"/>
          </w:pPr>
          <w:r w:rsidRPr="00A71018">
            <w:rPr>
              <w:rStyle w:val="PlaceholderText"/>
            </w:rPr>
            <w:t>[Title]</w:t>
          </w:r>
        </w:p>
      </w:docPartBody>
    </w:docPart>
    <w:docPart>
      <w:docPartPr>
        <w:name w:val="E1802380168C4670B8EAC7C2FFA997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4FCC3-DA33-48E4-A04F-060675069433}"/>
      </w:docPartPr>
      <w:docPartBody>
        <w:p w:rsidR="008E0B1F" w:rsidRDefault="00B601F9" w:rsidP="00B601F9">
          <w:pPr>
            <w:pStyle w:val="E1802380168C4670B8EAC7C2FFA997A0"/>
          </w:pPr>
          <w:r w:rsidRPr="00A71018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1F9"/>
    <w:rsid w:val="008E0B1F"/>
    <w:rsid w:val="00B6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01F9"/>
    <w:rPr>
      <w:color w:val="808080"/>
    </w:rPr>
  </w:style>
  <w:style w:type="paragraph" w:customStyle="1" w:styleId="46E9C6BE924B4DE99045753AC429238F">
    <w:name w:val="46E9C6BE924B4DE99045753AC429238F"/>
    <w:rsid w:val="00B601F9"/>
  </w:style>
  <w:style w:type="paragraph" w:customStyle="1" w:styleId="E1802380168C4670B8EAC7C2FFA997A0">
    <w:name w:val="E1802380168C4670B8EAC7C2FFA997A0"/>
    <w:rsid w:val="00B601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3C9B2-4875-4D4B-B70C-D96790338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D45B14C3</Template>
  <TotalTime>83</TotalTime>
  <Pages>2</Pages>
  <Words>13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MANUAL COVER PAGE</vt:lpstr>
    </vt:vector>
  </TitlesOfParts>
  <Company>California Polytechnic State University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MANUAL COVER PAGE</dc:title>
  <dc:subject>00 00 01</dc:subject>
  <dc:creator>Curtis J McNally</dc:creator>
  <cp:keywords/>
  <dc:description/>
  <cp:lastModifiedBy>Curtis J. McNally</cp:lastModifiedBy>
  <cp:revision>9</cp:revision>
  <cp:lastPrinted>2019-10-25T18:25:00Z</cp:lastPrinted>
  <dcterms:created xsi:type="dcterms:W3CDTF">2017-02-10T17:38:00Z</dcterms:created>
  <dcterms:modified xsi:type="dcterms:W3CDTF">2019-10-25T18:53:00Z</dcterms:modified>
  <cp:version>1</cp:version>
</cp:coreProperties>
</file>