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03E" w:rsidRDefault="009A277B" w:rsidP="000B403E">
      <w:pPr>
        <w:pStyle w:val="ARCATTitle"/>
        <w:ind w:right="144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55521" cy="1241054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PCP_AF_logo_gr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521" cy="124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5FBE" w:rsidRDefault="000A5FBE" w:rsidP="000B403E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E23E4" w:rsidRDefault="00AE23E4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81549C" w:rsidRDefault="0081549C" w:rsidP="005E71AA">
      <w:pPr>
        <w:pStyle w:val="ARCATTitle"/>
        <w:ind w:right="144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5628640" cy="376174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376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1549C" w:rsidRDefault="0081549C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AC64C5" w:rsidRDefault="0081549C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University Standards</w:t>
      </w:r>
    </w:p>
    <w:p w:rsidR="009F4AA6" w:rsidRPr="00AC64C5" w:rsidRDefault="0081549C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32"/>
          <w:szCs w:val="32"/>
        </w:rPr>
        <w:t>January 2020</w:t>
      </w:r>
    </w:p>
    <w:p w:rsidR="000B403E" w:rsidRDefault="000B403E" w:rsidP="009A277B">
      <w:pPr>
        <w:pStyle w:val="ARCATTitle"/>
        <w:ind w:right="1440"/>
        <w:jc w:val="center"/>
        <w:rPr>
          <w:bCs/>
        </w:rPr>
      </w:pPr>
    </w:p>
    <w:p w:rsidR="00645F86" w:rsidRDefault="00645F86" w:rsidP="009A277B">
      <w:pPr>
        <w:pStyle w:val="ARCATTitle"/>
        <w:ind w:left="1440" w:right="1440"/>
        <w:rPr>
          <w:bCs/>
        </w:rPr>
      </w:pPr>
    </w:p>
    <w:p w:rsidR="00645F86" w:rsidRDefault="00645F86" w:rsidP="009A277B">
      <w:pPr>
        <w:pStyle w:val="ARCATTitle"/>
        <w:ind w:left="1440" w:right="1440"/>
        <w:rPr>
          <w:bCs/>
        </w:rPr>
      </w:pPr>
    </w:p>
    <w:p w:rsidR="00645F86" w:rsidRDefault="00645F86" w:rsidP="009A277B">
      <w:pPr>
        <w:pStyle w:val="ARCATTitle"/>
        <w:ind w:left="1440" w:right="1440"/>
        <w:rPr>
          <w:bCs/>
        </w:rPr>
      </w:pPr>
    </w:p>
    <w:p w:rsidR="00EC4BC2" w:rsidRPr="000B403E" w:rsidRDefault="00EC4BC2" w:rsidP="000B403E"/>
    <w:p w:rsidR="00AC64C5" w:rsidRPr="000B403E" w:rsidRDefault="00AC64C5" w:rsidP="000B403E"/>
    <w:p w:rsidR="00AC64C5" w:rsidRPr="000B403E" w:rsidRDefault="00AC64C5" w:rsidP="000B403E"/>
    <w:p w:rsidR="00AC64C5" w:rsidRPr="000B403E" w:rsidRDefault="00AC64C5" w:rsidP="000B403E"/>
    <w:p w:rsidR="00AC64C5" w:rsidRPr="000B403E" w:rsidRDefault="00AC64C5" w:rsidP="000B403E"/>
    <w:p w:rsidR="00AC64C5" w:rsidRDefault="00AC64C5" w:rsidP="000B403E"/>
    <w:p w:rsidR="00AC64C5" w:rsidRDefault="00AC64C5" w:rsidP="000B403E">
      <w:bookmarkStart w:id="0" w:name="_GoBack"/>
      <w:bookmarkEnd w:id="0"/>
    </w:p>
    <w:p w:rsidR="00AC64C5" w:rsidRDefault="00AC64C5" w:rsidP="000B403E"/>
    <w:p w:rsidR="00AC64C5" w:rsidRDefault="00AC64C5" w:rsidP="000B403E"/>
    <w:p w:rsidR="00AC64C5" w:rsidRDefault="00AC64C5" w:rsidP="00AC64C5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A76DD" w:rsidRDefault="00AA76DD" w:rsidP="00AE44E6">
      <w:pPr>
        <w:jc w:val="center"/>
      </w:pPr>
    </w:p>
    <w:p w:rsidR="00AE44E6" w:rsidRPr="00FC297C" w:rsidRDefault="00AE44E6" w:rsidP="00AE44E6">
      <w:pPr>
        <w:jc w:val="center"/>
        <w:rPr>
          <w:i/>
          <w:sz w:val="20"/>
          <w:szCs w:val="20"/>
        </w:rPr>
      </w:pPr>
      <w:r w:rsidRPr="00FC297C">
        <w:rPr>
          <w:i/>
          <w:sz w:val="20"/>
          <w:szCs w:val="20"/>
        </w:rPr>
        <w:t>THIS PAGE INTENTIONALLY BLANK</w:t>
      </w:r>
    </w:p>
    <w:p w:rsidR="00FC297C" w:rsidRDefault="00FC297C" w:rsidP="00CD5843">
      <w:pPr>
        <w:autoSpaceDE w:val="0"/>
        <w:autoSpaceDN w:val="0"/>
        <w:adjustRightInd w:val="0"/>
        <w:ind w:left="720"/>
        <w:jc w:val="center"/>
        <w:rPr>
          <w:sz w:val="20"/>
          <w:szCs w:val="20"/>
        </w:rPr>
      </w:pPr>
    </w:p>
    <w:p w:rsidR="00AE44E6" w:rsidRPr="00FC297C" w:rsidRDefault="00AE44E6" w:rsidP="00FC297C">
      <w:pPr>
        <w:jc w:val="center"/>
        <w:rPr>
          <w:sz w:val="20"/>
          <w:szCs w:val="20"/>
        </w:rPr>
      </w:pPr>
    </w:p>
    <w:sectPr w:rsidR="00AE44E6" w:rsidRPr="00FC297C" w:rsidSect="00D96F2C">
      <w:headerReference w:type="default" r:id="rId10"/>
      <w:footerReference w:type="default" r:id="rId11"/>
      <w:type w:val="continuous"/>
      <w:pgSz w:w="12240" w:h="15840" w:code="1"/>
      <w:pgMar w:top="144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182" w:rsidRDefault="00F54182">
      <w:r>
        <w:separator/>
      </w:r>
    </w:p>
  </w:endnote>
  <w:endnote w:type="continuationSeparator" w:id="0">
    <w:p w:rsidR="00F54182" w:rsidRDefault="00F5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97C" w:rsidRPr="009A277B" w:rsidRDefault="0081549C" w:rsidP="009A277B">
    <w:pPr>
      <w:tabs>
        <w:tab w:val="center" w:pos="4680"/>
        <w:tab w:val="right" w:pos="9360"/>
      </w:tabs>
      <w:jc w:val="both"/>
      <w:rPr>
        <w:rFonts w:asciiTheme="minorHAnsi" w:hAnsiTheme="minorHAnsi" w:cstheme="minorHAnsi"/>
        <w:b/>
        <w:spacing w:val="-2"/>
        <w:sz w:val="22"/>
        <w:szCs w:val="22"/>
      </w:rPr>
    </w:pP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Title"/>
        <w:tag w:val=""/>
        <w:id w:val="1384902915"/>
        <w:placeholder>
          <w:docPart w:val="46E9C6BE924B4DE99045753AC429238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A277B">
          <w:rPr>
            <w:rFonts w:asciiTheme="minorHAnsi" w:hAnsiTheme="minorHAnsi" w:cstheme="minorHAnsi"/>
            <w:b/>
            <w:spacing w:val="-2"/>
            <w:sz w:val="22"/>
            <w:szCs w:val="22"/>
          </w:rPr>
          <w:t>COVER PAGE</w:t>
        </w:r>
      </w:sdtContent>
    </w:sdt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Subject"/>
        <w:tag w:val=""/>
        <w:id w:val="585964356"/>
        <w:placeholder>
          <w:docPart w:val="E1802380168C4670B8EAC7C2FFA997A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A277B">
          <w:rPr>
            <w:rFonts w:asciiTheme="minorHAnsi" w:hAnsiTheme="minorHAnsi" w:cstheme="minorHAnsi"/>
            <w:b/>
            <w:spacing w:val="-2"/>
            <w:sz w:val="22"/>
            <w:szCs w:val="22"/>
          </w:rPr>
          <w:t>00 00 01</w:t>
        </w:r>
      </w:sdtContent>
    </w:sdt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- 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begin"/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instrText xml:space="preserve"> PAGE  \* Arabic  \* MERGEFORMAT </w:instrTex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separate"/>
    </w:r>
    <w:r>
      <w:rPr>
        <w:rFonts w:asciiTheme="minorHAnsi" w:hAnsiTheme="minorHAnsi" w:cstheme="minorHAnsi"/>
        <w:b/>
        <w:noProof/>
        <w:spacing w:val="-2"/>
        <w:sz w:val="22"/>
        <w:szCs w:val="22"/>
      </w:rPr>
      <w:t>2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182" w:rsidRDefault="00F54182">
      <w:r>
        <w:separator/>
      </w:r>
    </w:p>
  </w:footnote>
  <w:footnote w:type="continuationSeparator" w:id="0">
    <w:p w:rsidR="00F54182" w:rsidRDefault="00F54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77B" w:rsidRPr="004F25D3" w:rsidRDefault="009A277B" w:rsidP="009A277B">
    <w:pPr>
      <w:tabs>
        <w:tab w:val="right" w:pos="9360"/>
      </w:tabs>
      <w:jc w:val="both"/>
      <w:rPr>
        <w:rFonts w:asciiTheme="minorHAnsi" w:hAnsiTheme="minorHAnsi" w:cstheme="minorHAnsi"/>
        <w:iCs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>California Polytechnic State University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begin"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instrText xml:space="preserve"> SAVEDATE  \@ "MMMM d, yyyy"  \* MERGEFORMAT </w:instrTex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separate"/>
    </w:r>
    <w:r w:rsidR="0081549C">
      <w:rPr>
        <w:rFonts w:asciiTheme="minorHAnsi" w:hAnsiTheme="minorHAnsi" w:cstheme="minorHAnsi"/>
        <w:i/>
        <w:iCs/>
        <w:noProof/>
        <w:spacing w:val="-2"/>
        <w:sz w:val="22"/>
        <w:szCs w:val="22"/>
      </w:rPr>
      <w:t>October 25, 2019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end"/>
    </w:r>
  </w:p>
  <w:p w:rsidR="00FC297C" w:rsidRPr="009A277B" w:rsidRDefault="0081549C" w:rsidP="009A277B">
    <w:pPr>
      <w:tabs>
        <w:tab w:val="right" w:pos="9360"/>
      </w:tabs>
      <w:jc w:val="both"/>
      <w:rPr>
        <w:rFonts w:asciiTheme="minorHAnsi" w:hAnsiTheme="minorHAnsi" w:cstheme="minorHAnsi"/>
        <w:spacing w:val="-2"/>
        <w:sz w:val="22"/>
        <w:szCs w:val="22"/>
      </w:rPr>
    </w:pPr>
    <w:r>
      <w:rPr>
        <w:rFonts w:asciiTheme="minorHAnsi" w:hAnsiTheme="minorHAnsi" w:cstheme="minorHAnsi"/>
        <w:spacing w:val="-2"/>
        <w:sz w:val="22"/>
        <w:szCs w:val="22"/>
      </w:rPr>
      <w:t>University Standards  -  January 2020</w:t>
    </w:r>
    <w:r w:rsidR="009A277B" w:rsidRPr="004F25D3">
      <w:rPr>
        <w:rFonts w:asciiTheme="minorHAnsi" w:hAnsiTheme="minorHAnsi" w:cstheme="minorHAnsi"/>
        <w:i/>
        <w:iCs/>
        <w:spacing w:val="-2"/>
        <w:sz w:val="22"/>
        <w:szCs w:val="22"/>
      </w:rPr>
      <w:t xml:space="preserve"> </w:t>
    </w:r>
    <w:r w:rsidR="009A277B"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  <w:t>NOT FOR USE WITHOUT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PART  %1"/>
      <w:lvlJc w:val="left"/>
      <w:rPr>
        <w:rFonts w:cs="Times New Roman"/>
      </w:rPr>
    </w:lvl>
    <w:lvl w:ilvl="1">
      <w:start w:val="1"/>
      <w:numFmt w:val="decimal"/>
      <w:suff w:val="nothing"/>
      <w:lvlText w:val="%1.%2 "/>
      <w:lvlJc w:val="left"/>
      <w:rPr>
        <w:rFonts w:cs="Times New Roman"/>
      </w:rPr>
    </w:lvl>
    <w:lvl w:ilvl="2">
      <w:start w:val="1"/>
      <w:numFmt w:val="upperLetter"/>
      <w:suff w:val="nothing"/>
      <w:lvlText w:val="%3."/>
      <w:lvlJc w:val="lef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lowerLetter"/>
      <w:suff w:val="nothing"/>
      <w:lvlText w:val="%5."/>
      <w:lvlJc w:val="left"/>
      <w:rPr>
        <w:rFonts w:cs="Times New Roman"/>
      </w:rPr>
    </w:lvl>
    <w:lvl w:ilvl="5">
      <w:start w:val="1"/>
      <w:numFmt w:val="decimal"/>
      <w:suff w:val="nothing"/>
      <w:lvlText w:val="%6)"/>
      <w:lvlJc w:val="left"/>
      <w:rPr>
        <w:rFonts w:cs="Times New Roman"/>
      </w:rPr>
    </w:lvl>
    <w:lvl w:ilvl="6">
      <w:start w:val="1"/>
      <w:numFmt w:val="lowerLetter"/>
      <w:suff w:val="nothing"/>
      <w:lvlText w:val="%7)"/>
      <w:lvlJc w:val="left"/>
      <w:rPr>
        <w:rFonts w:cs="Times New Roman"/>
      </w:rPr>
    </w:lvl>
    <w:lvl w:ilvl="7">
      <w:start w:val="1"/>
      <w:numFmt w:val="decimal"/>
      <w:suff w:val="nothing"/>
      <w:lvlText w:val="%8)"/>
      <w:lvlJc w:val="left"/>
      <w:rPr>
        <w:rFonts w:cs="Times New Roman"/>
      </w:rPr>
    </w:lvl>
    <w:lvl w:ilvl="8">
      <w:start w:val="1"/>
      <w:numFmt w:val="lowerLetter"/>
      <w:suff w:val="nothing"/>
      <w:lvlText w:val="%9)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8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14"/>
    <w:rsid w:val="000022E4"/>
    <w:rsid w:val="00012468"/>
    <w:rsid w:val="00013B47"/>
    <w:rsid w:val="0001433D"/>
    <w:rsid w:val="00044EC0"/>
    <w:rsid w:val="00045BE4"/>
    <w:rsid w:val="00055AC5"/>
    <w:rsid w:val="00066F36"/>
    <w:rsid w:val="00081314"/>
    <w:rsid w:val="0009009B"/>
    <w:rsid w:val="000A5FBE"/>
    <w:rsid w:val="000B403E"/>
    <w:rsid w:val="000C0C1B"/>
    <w:rsid w:val="000E384A"/>
    <w:rsid w:val="000E4A9F"/>
    <w:rsid w:val="000E70E2"/>
    <w:rsid w:val="00114C90"/>
    <w:rsid w:val="00122A12"/>
    <w:rsid w:val="00150648"/>
    <w:rsid w:val="00157E93"/>
    <w:rsid w:val="0018738F"/>
    <w:rsid w:val="0019469A"/>
    <w:rsid w:val="001A2AC4"/>
    <w:rsid w:val="001B0DE7"/>
    <w:rsid w:val="0025058F"/>
    <w:rsid w:val="002513BD"/>
    <w:rsid w:val="00254872"/>
    <w:rsid w:val="00263902"/>
    <w:rsid w:val="00281AB3"/>
    <w:rsid w:val="00286F6E"/>
    <w:rsid w:val="0029223D"/>
    <w:rsid w:val="00292B5D"/>
    <w:rsid w:val="002A0368"/>
    <w:rsid w:val="002B0E0B"/>
    <w:rsid w:val="002B1594"/>
    <w:rsid w:val="002B1A07"/>
    <w:rsid w:val="002B1CF3"/>
    <w:rsid w:val="002B6BEF"/>
    <w:rsid w:val="00306D9D"/>
    <w:rsid w:val="003215C8"/>
    <w:rsid w:val="0034117F"/>
    <w:rsid w:val="00351314"/>
    <w:rsid w:val="003A1665"/>
    <w:rsid w:val="003D6FA1"/>
    <w:rsid w:val="003F3B7B"/>
    <w:rsid w:val="00451D0E"/>
    <w:rsid w:val="00467D56"/>
    <w:rsid w:val="00486607"/>
    <w:rsid w:val="004972E9"/>
    <w:rsid w:val="004A7E38"/>
    <w:rsid w:val="004B1822"/>
    <w:rsid w:val="004C670C"/>
    <w:rsid w:val="004D02EB"/>
    <w:rsid w:val="004D6227"/>
    <w:rsid w:val="004E5083"/>
    <w:rsid w:val="00526303"/>
    <w:rsid w:val="0053010D"/>
    <w:rsid w:val="005928FC"/>
    <w:rsid w:val="005C5305"/>
    <w:rsid w:val="005C6A29"/>
    <w:rsid w:val="005E3883"/>
    <w:rsid w:val="005E71AA"/>
    <w:rsid w:val="005F61E5"/>
    <w:rsid w:val="005F75A3"/>
    <w:rsid w:val="00604D3E"/>
    <w:rsid w:val="00645F86"/>
    <w:rsid w:val="00652BBE"/>
    <w:rsid w:val="0065526C"/>
    <w:rsid w:val="00663BF9"/>
    <w:rsid w:val="00682955"/>
    <w:rsid w:val="006A6B70"/>
    <w:rsid w:val="006A7789"/>
    <w:rsid w:val="006C01D8"/>
    <w:rsid w:val="00707118"/>
    <w:rsid w:val="00715FE7"/>
    <w:rsid w:val="00735E66"/>
    <w:rsid w:val="00784692"/>
    <w:rsid w:val="007A52B3"/>
    <w:rsid w:val="007C5B9E"/>
    <w:rsid w:val="007D2722"/>
    <w:rsid w:val="007D3E42"/>
    <w:rsid w:val="008061A4"/>
    <w:rsid w:val="0081549C"/>
    <w:rsid w:val="008165E8"/>
    <w:rsid w:val="008439BE"/>
    <w:rsid w:val="008618DA"/>
    <w:rsid w:val="00872A44"/>
    <w:rsid w:val="00876C7D"/>
    <w:rsid w:val="008817F6"/>
    <w:rsid w:val="00885D8D"/>
    <w:rsid w:val="0089026E"/>
    <w:rsid w:val="008A2BE7"/>
    <w:rsid w:val="008A395B"/>
    <w:rsid w:val="008A3B9F"/>
    <w:rsid w:val="008A789B"/>
    <w:rsid w:val="008C18D3"/>
    <w:rsid w:val="008D4C91"/>
    <w:rsid w:val="008D6386"/>
    <w:rsid w:val="00906BEF"/>
    <w:rsid w:val="00916D4E"/>
    <w:rsid w:val="0094407E"/>
    <w:rsid w:val="0095768E"/>
    <w:rsid w:val="009A277B"/>
    <w:rsid w:val="009A5277"/>
    <w:rsid w:val="009D57AD"/>
    <w:rsid w:val="009F4AA6"/>
    <w:rsid w:val="00A22339"/>
    <w:rsid w:val="00A23EFC"/>
    <w:rsid w:val="00A24F94"/>
    <w:rsid w:val="00A26192"/>
    <w:rsid w:val="00A37917"/>
    <w:rsid w:val="00A57F2C"/>
    <w:rsid w:val="00A7384D"/>
    <w:rsid w:val="00A74342"/>
    <w:rsid w:val="00AA76DD"/>
    <w:rsid w:val="00AC6007"/>
    <w:rsid w:val="00AC64C5"/>
    <w:rsid w:val="00AC7ADF"/>
    <w:rsid w:val="00AD7FFE"/>
    <w:rsid w:val="00AE0315"/>
    <w:rsid w:val="00AE23E4"/>
    <w:rsid w:val="00AE44E6"/>
    <w:rsid w:val="00AF6D5D"/>
    <w:rsid w:val="00B03EC9"/>
    <w:rsid w:val="00B24842"/>
    <w:rsid w:val="00B30FB4"/>
    <w:rsid w:val="00B42360"/>
    <w:rsid w:val="00B458F2"/>
    <w:rsid w:val="00B47367"/>
    <w:rsid w:val="00B66E1D"/>
    <w:rsid w:val="00B90816"/>
    <w:rsid w:val="00BD6AA6"/>
    <w:rsid w:val="00BE61BE"/>
    <w:rsid w:val="00BF3CB2"/>
    <w:rsid w:val="00C07716"/>
    <w:rsid w:val="00C24447"/>
    <w:rsid w:val="00C25629"/>
    <w:rsid w:val="00C33039"/>
    <w:rsid w:val="00C83C92"/>
    <w:rsid w:val="00C86969"/>
    <w:rsid w:val="00C927D5"/>
    <w:rsid w:val="00CA1CA7"/>
    <w:rsid w:val="00CD5843"/>
    <w:rsid w:val="00CD6F9F"/>
    <w:rsid w:val="00D03517"/>
    <w:rsid w:val="00D05B09"/>
    <w:rsid w:val="00D14D41"/>
    <w:rsid w:val="00D5653D"/>
    <w:rsid w:val="00D77CB2"/>
    <w:rsid w:val="00D84C46"/>
    <w:rsid w:val="00D85826"/>
    <w:rsid w:val="00D96F2C"/>
    <w:rsid w:val="00DE3F48"/>
    <w:rsid w:val="00DF16F4"/>
    <w:rsid w:val="00E005FA"/>
    <w:rsid w:val="00E41D64"/>
    <w:rsid w:val="00E549EC"/>
    <w:rsid w:val="00E5679F"/>
    <w:rsid w:val="00E569F8"/>
    <w:rsid w:val="00E66633"/>
    <w:rsid w:val="00E70358"/>
    <w:rsid w:val="00E74200"/>
    <w:rsid w:val="00EA023D"/>
    <w:rsid w:val="00EA172B"/>
    <w:rsid w:val="00EB2C80"/>
    <w:rsid w:val="00EB7B1E"/>
    <w:rsid w:val="00EC4970"/>
    <w:rsid w:val="00EC4BC2"/>
    <w:rsid w:val="00ED2EAD"/>
    <w:rsid w:val="00ED6463"/>
    <w:rsid w:val="00EE3CE3"/>
    <w:rsid w:val="00F0108C"/>
    <w:rsid w:val="00F1522C"/>
    <w:rsid w:val="00F235D5"/>
    <w:rsid w:val="00F25A0D"/>
    <w:rsid w:val="00F4107E"/>
    <w:rsid w:val="00F42010"/>
    <w:rsid w:val="00F44AD2"/>
    <w:rsid w:val="00F47F75"/>
    <w:rsid w:val="00F54182"/>
    <w:rsid w:val="00F71918"/>
    <w:rsid w:val="00FC0F9B"/>
    <w:rsid w:val="00FC297C"/>
    <w:rsid w:val="00FC415F"/>
    <w:rsid w:val="00FD52F5"/>
    <w:rsid w:val="00FD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7BC36984"/>
  <w14:defaultImageDpi w14:val="0"/>
  <w15:docId w15:val="{0D9A64D2-9003-46F7-BA26-C9880340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footer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08C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0711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9"/>
    <w:qFormat/>
    <w:rsid w:val="000E4A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0711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439B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Calibri"/>
      <w:b/>
      <w:bCs/>
      <w:i/>
      <w:iCs/>
      <w:sz w:val="26"/>
      <w:szCs w:val="26"/>
    </w:rPr>
  </w:style>
  <w:style w:type="paragraph" w:customStyle="1" w:styleId="ARCATNormal">
    <w:name w:val="ARCAT 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Part">
    <w:name w:val="ARCAT Par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Article">
    <w:name w:val="ARCAT Artic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Paragraph">
    <w:name w:val="ARCAT Paragraph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Para">
    <w:name w:val="ARCAT SubPara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1">
    <w:name w:val="ARCAT SubSub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2">
    <w:name w:val="ARCAT SubSub2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3">
    <w:name w:val="ARCAT SubSub3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4">
    <w:name w:val="ARCAT SubSub4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5">
    <w:name w:val="ARCAT SubSub5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header">
    <w:name w:val="ARCAT heade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footer">
    <w:name w:val="ARCAT footer"/>
    <w:uiPriority w:val="9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sz w:val="24"/>
      <w:szCs w:val="24"/>
    </w:rPr>
  </w:style>
  <w:style w:type="paragraph" w:customStyle="1" w:styleId="ARCATnote">
    <w:name w:val="ARCAT note"/>
    <w:uiPriority w:val="99"/>
    <w:pPr>
      <w:widowControl w:val="0"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vanish/>
      <w:sz w:val="20"/>
      <w:szCs w:val="20"/>
    </w:rPr>
  </w:style>
  <w:style w:type="paragraph" w:customStyle="1" w:styleId="ARCATTitle">
    <w:name w:val="ARCAT 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rsid w:val="0035131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rsid w:val="003513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707118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99"/>
    <w:qFormat/>
    <w:rsid w:val="005E3883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5E3883"/>
    <w:pPr>
      <w:spacing w:before="100" w:beforeAutospacing="1" w:after="100" w:afterAutospacing="1"/>
    </w:pPr>
  </w:style>
  <w:style w:type="paragraph" w:customStyle="1" w:styleId="SCT">
    <w:name w:val="SCT"/>
    <w:basedOn w:val="Normal"/>
    <w:next w:val="Normal"/>
    <w:uiPriority w:val="99"/>
    <w:rsid w:val="00EA023D"/>
    <w:pPr>
      <w:suppressAutoHyphens/>
      <w:spacing w:before="240"/>
      <w:jc w:val="both"/>
    </w:pPr>
    <w:rPr>
      <w:sz w:val="22"/>
      <w:szCs w:val="22"/>
    </w:rPr>
  </w:style>
  <w:style w:type="character" w:customStyle="1" w:styleId="NUM">
    <w:name w:val="NUM"/>
    <w:basedOn w:val="DefaultParagraphFont"/>
    <w:uiPriority w:val="99"/>
    <w:rsid w:val="00EA023D"/>
    <w:rPr>
      <w:rFonts w:cs="Times New Roman"/>
    </w:rPr>
  </w:style>
  <w:style w:type="character" w:customStyle="1" w:styleId="NAM">
    <w:name w:val="NAM"/>
    <w:basedOn w:val="DefaultParagraphFont"/>
    <w:uiPriority w:val="99"/>
    <w:rsid w:val="00EA023D"/>
    <w:rPr>
      <w:rFonts w:cs="Times New Roman"/>
    </w:rPr>
  </w:style>
  <w:style w:type="table" w:styleId="TableGrid">
    <w:name w:val="Table Grid"/>
    <w:basedOn w:val="TableNormal"/>
    <w:uiPriority w:val="59"/>
    <w:locked/>
    <w:rsid w:val="00AC64C5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AE23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23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37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E9C6BE924B4DE99045753AC4292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B5975-5DAD-412D-9693-797BE67E52C3}"/>
      </w:docPartPr>
      <w:docPartBody>
        <w:p w:rsidR="00181E1A" w:rsidRDefault="00B601F9" w:rsidP="00B601F9">
          <w:pPr>
            <w:pStyle w:val="46E9C6BE924B4DE99045753AC429238F"/>
          </w:pPr>
          <w:r w:rsidRPr="00A71018">
            <w:rPr>
              <w:rStyle w:val="PlaceholderText"/>
            </w:rPr>
            <w:t>[Title]</w:t>
          </w:r>
        </w:p>
      </w:docPartBody>
    </w:docPart>
    <w:docPart>
      <w:docPartPr>
        <w:name w:val="E1802380168C4670B8EAC7C2FFA99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4FCC3-DA33-48E4-A04F-060675069433}"/>
      </w:docPartPr>
      <w:docPartBody>
        <w:p w:rsidR="00181E1A" w:rsidRDefault="00B601F9" w:rsidP="00B601F9">
          <w:pPr>
            <w:pStyle w:val="E1802380168C4670B8EAC7C2FFA997A0"/>
          </w:pPr>
          <w:r w:rsidRPr="00A7101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F9"/>
    <w:rsid w:val="00181E1A"/>
    <w:rsid w:val="00B6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01F9"/>
    <w:rPr>
      <w:color w:val="808080"/>
    </w:rPr>
  </w:style>
  <w:style w:type="paragraph" w:customStyle="1" w:styleId="46E9C6BE924B4DE99045753AC429238F">
    <w:name w:val="46E9C6BE924B4DE99045753AC429238F"/>
    <w:rsid w:val="00B601F9"/>
  </w:style>
  <w:style w:type="paragraph" w:customStyle="1" w:styleId="E1802380168C4670B8EAC7C2FFA997A0">
    <w:name w:val="E1802380168C4670B8EAC7C2FFA997A0"/>
    <w:rsid w:val="00B601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3035E-B7A1-40C8-A0B0-982FE36D9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E35C66B8</Template>
  <TotalTime>85</TotalTime>
  <Pages>2</Pages>
  <Words>8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MANUAL COVER PAGE</vt:lpstr>
    </vt:vector>
  </TitlesOfParts>
  <Company>California Polytechnic State University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</dc:title>
  <dc:subject>00 00 01</dc:subject>
  <dc:creator>Curtis J McNally</dc:creator>
  <cp:keywords/>
  <dc:description/>
  <cp:lastModifiedBy>Curtis J. McNally</cp:lastModifiedBy>
  <cp:revision>9</cp:revision>
  <cp:lastPrinted>2019-10-25T18:25:00Z</cp:lastPrinted>
  <dcterms:created xsi:type="dcterms:W3CDTF">2017-02-10T17:38:00Z</dcterms:created>
  <dcterms:modified xsi:type="dcterms:W3CDTF">2019-12-06T21:42:00Z</dcterms:modified>
  <cp:version>1</cp:version>
</cp:coreProperties>
</file>